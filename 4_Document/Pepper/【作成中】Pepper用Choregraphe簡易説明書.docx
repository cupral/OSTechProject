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2F5B3" w14:textId="77777777" w:rsidR="00D92C1C" w:rsidRDefault="00D92C1C" w:rsidP="00D92C1C">
      <w:pPr>
        <w:pStyle w:val="aa"/>
        <w:jc w:val="both"/>
        <w:rPr>
          <w:rFonts w:hint="eastAsia"/>
          <w:sz w:val="20"/>
        </w:rPr>
      </w:pPr>
    </w:p>
    <w:p w14:paraId="52C89EE1" w14:textId="77777777" w:rsidR="00D92C1C" w:rsidRDefault="00D92C1C" w:rsidP="00D92C1C"/>
    <w:p w14:paraId="7584092F" w14:textId="77777777" w:rsidR="00D92C1C" w:rsidRDefault="00D92C1C" w:rsidP="00D92C1C"/>
    <w:p w14:paraId="65613C0B" w14:textId="77777777" w:rsidR="00D92C1C" w:rsidRDefault="00D92C1C" w:rsidP="00D92C1C"/>
    <w:p w14:paraId="5E496875" w14:textId="77777777" w:rsidR="00D92C1C" w:rsidRDefault="00D92C1C" w:rsidP="00D92C1C"/>
    <w:p w14:paraId="41393103" w14:textId="77777777" w:rsidR="00D92C1C" w:rsidRPr="00D92C1C" w:rsidRDefault="00D92C1C" w:rsidP="00D92C1C"/>
    <w:p w14:paraId="71AF6376" w14:textId="77777777" w:rsidR="00CB3E11" w:rsidRDefault="00CB3E11" w:rsidP="00D92C1C">
      <w:pPr>
        <w:jc w:val="center"/>
        <w:rPr>
          <w:sz w:val="72"/>
        </w:rPr>
      </w:pPr>
      <w:r>
        <w:rPr>
          <w:rFonts w:hint="eastAsia"/>
          <w:sz w:val="72"/>
        </w:rPr>
        <w:t>Choregraphe</w:t>
      </w:r>
    </w:p>
    <w:p w14:paraId="661C943C" w14:textId="3ACA31EA" w:rsidR="00D92C1C" w:rsidRDefault="00CB3E11" w:rsidP="00D92C1C">
      <w:pPr>
        <w:jc w:val="center"/>
      </w:pPr>
      <w:r>
        <w:rPr>
          <w:rFonts w:hint="eastAsia"/>
          <w:sz w:val="72"/>
        </w:rPr>
        <w:t>簡易説明</w:t>
      </w:r>
      <w:r w:rsidR="00B37AAD">
        <w:rPr>
          <w:rFonts w:hint="eastAsia"/>
          <w:sz w:val="72"/>
        </w:rPr>
        <w:t>書</w:t>
      </w:r>
    </w:p>
    <w:p w14:paraId="716FB15D" w14:textId="77777777" w:rsidR="00D92C1C" w:rsidRDefault="00D92C1C" w:rsidP="00D92C1C">
      <w:pPr>
        <w:jc w:val="center"/>
      </w:pPr>
    </w:p>
    <w:p w14:paraId="64F42861" w14:textId="77777777" w:rsidR="00D92C1C" w:rsidRDefault="00D92C1C" w:rsidP="00D92C1C">
      <w:pPr>
        <w:jc w:val="center"/>
      </w:pPr>
    </w:p>
    <w:p w14:paraId="05BE0B27" w14:textId="77777777" w:rsidR="00D92C1C" w:rsidRDefault="00D92C1C" w:rsidP="00D92C1C">
      <w:pPr>
        <w:jc w:val="center"/>
      </w:pPr>
    </w:p>
    <w:p w14:paraId="66BE7895" w14:textId="77777777" w:rsidR="00D92C1C" w:rsidRDefault="00D92C1C" w:rsidP="00D92C1C">
      <w:pPr>
        <w:jc w:val="center"/>
      </w:pPr>
    </w:p>
    <w:p w14:paraId="3424ECC8" w14:textId="77777777" w:rsidR="00D92C1C" w:rsidRDefault="00D92C1C" w:rsidP="00D92C1C">
      <w:pPr>
        <w:jc w:val="center"/>
      </w:pPr>
    </w:p>
    <w:p w14:paraId="079C89C7" w14:textId="77777777" w:rsidR="00D92C1C" w:rsidRDefault="00D92C1C" w:rsidP="00D92C1C">
      <w:pPr>
        <w:jc w:val="center"/>
      </w:pPr>
    </w:p>
    <w:p w14:paraId="1B5E57F5" w14:textId="77777777" w:rsidR="00D92C1C" w:rsidRDefault="00D92C1C" w:rsidP="00D92C1C">
      <w:pPr>
        <w:jc w:val="center"/>
      </w:pPr>
    </w:p>
    <w:p w14:paraId="0D61227B" w14:textId="77777777" w:rsidR="00D92C1C" w:rsidRDefault="00D92C1C" w:rsidP="00D92C1C">
      <w:pPr>
        <w:jc w:val="center"/>
      </w:pPr>
    </w:p>
    <w:p w14:paraId="62747F4E" w14:textId="77777777" w:rsidR="00D92C1C" w:rsidRDefault="00D92C1C" w:rsidP="00D92C1C">
      <w:pPr>
        <w:pBdr>
          <w:bottom w:val="single" w:sz="4" w:space="1" w:color="auto"/>
        </w:pBdr>
        <w:jc w:val="center"/>
      </w:pPr>
    </w:p>
    <w:p w14:paraId="2A44BD23" w14:textId="77777777" w:rsidR="00D92C1C" w:rsidRDefault="00D92C1C" w:rsidP="00D92C1C">
      <w:pPr>
        <w:pBdr>
          <w:bottom w:val="single" w:sz="4" w:space="1" w:color="auto"/>
        </w:pBdr>
        <w:jc w:val="center"/>
      </w:pPr>
    </w:p>
    <w:p w14:paraId="2A18AD7A" w14:textId="77777777" w:rsidR="00D92C1C" w:rsidRDefault="00D92C1C" w:rsidP="00D92C1C">
      <w:pPr>
        <w:pBdr>
          <w:bottom w:val="single" w:sz="4" w:space="1" w:color="auto"/>
        </w:pBdr>
        <w:jc w:val="center"/>
      </w:pPr>
    </w:p>
    <w:p w14:paraId="0FC3D8EC" w14:textId="77777777" w:rsidR="00D92C1C" w:rsidRDefault="00D92C1C" w:rsidP="00D92C1C">
      <w:pPr>
        <w:pBdr>
          <w:bottom w:val="single" w:sz="4" w:space="1" w:color="auto"/>
        </w:pBdr>
        <w:jc w:val="center"/>
      </w:pPr>
    </w:p>
    <w:p w14:paraId="676580AB" w14:textId="77777777" w:rsidR="00D92C1C" w:rsidRDefault="00D92C1C" w:rsidP="00D92C1C"/>
    <w:p w14:paraId="3C05FD08" w14:textId="77777777" w:rsidR="00D92C1C" w:rsidRDefault="00D92C1C" w:rsidP="00D92C1C"/>
    <w:p w14:paraId="4CC8FEBC" w14:textId="23C07A4E" w:rsidR="00D92C1C" w:rsidRPr="00D92C1C" w:rsidRDefault="00545FFE" w:rsidP="00545FFE">
      <w:pPr>
        <w:jc w:val="center"/>
        <w:rPr>
          <w:sz w:val="28"/>
        </w:rPr>
      </w:pPr>
      <w:r>
        <w:rPr>
          <w:rFonts w:hint="eastAsia"/>
          <w:sz w:val="28"/>
        </w:rPr>
        <w:t>2017</w:t>
      </w:r>
      <w:r w:rsidR="00312389">
        <w:rPr>
          <w:rFonts w:hint="eastAsia"/>
          <w:sz w:val="28"/>
        </w:rPr>
        <w:t>年</w:t>
      </w:r>
      <w:r>
        <w:rPr>
          <w:rFonts w:hint="eastAsia"/>
          <w:sz w:val="28"/>
        </w:rPr>
        <w:t>5</w:t>
      </w:r>
      <w:r w:rsidR="00D92C1C" w:rsidRPr="00D92C1C">
        <w:rPr>
          <w:rFonts w:hint="eastAsia"/>
          <w:sz w:val="28"/>
        </w:rPr>
        <w:t>月</w:t>
      </w:r>
    </w:p>
    <w:p w14:paraId="55E1628A" w14:textId="77777777" w:rsidR="00D92C1C" w:rsidRDefault="00D92C1C" w:rsidP="00D92C1C">
      <w:pPr>
        <w:jc w:val="center"/>
        <w:rPr>
          <w:sz w:val="28"/>
        </w:rPr>
      </w:pPr>
      <w:r w:rsidRPr="00D92C1C">
        <w:rPr>
          <w:rFonts w:hint="eastAsia"/>
          <w:sz w:val="28"/>
        </w:rPr>
        <w:t>株式会社アウトソーシングテクノロジー</w:t>
      </w:r>
    </w:p>
    <w:p w14:paraId="428E25B8" w14:textId="77777777" w:rsidR="00D92C1C" w:rsidRDefault="00D92C1C" w:rsidP="00D92C1C">
      <w:pPr>
        <w:jc w:val="center"/>
        <w:rPr>
          <w:sz w:val="28"/>
        </w:rPr>
      </w:pPr>
      <w:r>
        <w:rPr>
          <w:sz w:val="28"/>
        </w:rPr>
        <w:br w:type="page"/>
      </w:r>
    </w:p>
    <w:p w14:paraId="6249D8A9" w14:textId="77777777" w:rsidR="00D92C1C" w:rsidRPr="00D92C1C" w:rsidRDefault="00D92C1C" w:rsidP="00D92C1C">
      <w:pPr>
        <w:widowControl/>
        <w:jc w:val="left"/>
        <w:rPr>
          <w:rFonts w:ascii="Times" w:eastAsia="Times New Roman" w:hAnsi="Times" w:cs="Times New Roman"/>
          <w:kern w:val="0"/>
          <w:szCs w:val="20"/>
        </w:rPr>
      </w:pPr>
      <w:r w:rsidRPr="00D92C1C">
        <w:rPr>
          <w:rStyle w:val="10"/>
          <w:sz w:val="36"/>
        </w:rPr>
        <w:lastRenderedPageBreak/>
        <w:t>はじめに</w:t>
      </w:r>
      <w:r w:rsidRPr="00D92C1C">
        <w:rPr>
          <w:rFonts w:ascii="Times" w:eastAsia="Times New Roman" w:hAnsi="Times" w:cs="Times New Roman"/>
          <w:kern w:val="0"/>
          <w:szCs w:val="20"/>
        </w:rPr>
        <w:t xml:space="preserve"> </w:t>
      </w:r>
    </w:p>
    <w:p w14:paraId="4609BCE9" w14:textId="77777777" w:rsidR="00D92C1C" w:rsidRPr="00D92C1C" w:rsidRDefault="00D92C1C" w:rsidP="00D92C1C">
      <w:pPr>
        <w:widowControl/>
        <w:jc w:val="left"/>
        <w:rPr>
          <w:rFonts w:ascii="Libian SC Regular" w:eastAsia="Times New Roman" w:hAnsi="Libian SC Regular" w:cs="Libian SC Regular"/>
          <w:kern w:val="0"/>
          <w:szCs w:val="20"/>
        </w:rPr>
      </w:pPr>
    </w:p>
    <w:p w14:paraId="648751E9" w14:textId="3D5F5DD0" w:rsidR="00800888" w:rsidRDefault="00D92C1C" w:rsidP="00D92C1C">
      <w:pPr>
        <w:widowControl/>
        <w:jc w:val="left"/>
        <w:rPr>
          <w:rFonts w:ascii="ＭＳ ゴシック" w:eastAsia="ＭＳ ゴシック" w:hAnsi="ＭＳ ゴシック" w:cs="Libian SC Regular"/>
          <w:kern w:val="0"/>
          <w:szCs w:val="20"/>
        </w:rPr>
      </w:pPr>
      <w:r w:rsidRPr="00D92C1C">
        <w:rPr>
          <w:rFonts w:ascii="ＭＳ ゴシック" w:eastAsia="ＭＳ ゴシック" w:hAnsi="ＭＳ ゴシック" w:cs="Libian SC Regular"/>
          <w:kern w:val="0"/>
          <w:szCs w:val="20"/>
        </w:rPr>
        <w:t>本</w:t>
      </w:r>
      <w:r w:rsidRPr="00D92C1C">
        <w:rPr>
          <w:rFonts w:ascii="ＭＳ ゴシック" w:eastAsia="ＭＳ ゴシック" w:hAnsi="ＭＳ ゴシック" w:cs="Lantinghei SC Extralight"/>
          <w:kern w:val="0"/>
          <w:szCs w:val="20"/>
        </w:rPr>
        <w:t>書</w:t>
      </w:r>
      <w:r w:rsidRPr="00D92C1C">
        <w:rPr>
          <w:rFonts w:ascii="ＭＳ ゴシック" w:eastAsia="ＭＳ ゴシック" w:hAnsi="ＭＳ ゴシック" w:cs="Libian SC Regular"/>
          <w:kern w:val="0"/>
          <w:szCs w:val="20"/>
        </w:rPr>
        <w:t>は、</w:t>
      </w:r>
      <w:r w:rsidR="00B37AAD">
        <w:rPr>
          <w:rFonts w:ascii="ＭＳ ゴシック" w:eastAsia="ＭＳ ゴシック" w:hAnsi="ＭＳ ゴシック" w:cs="Lantinghei SC Extralight" w:hint="eastAsia"/>
          <w:kern w:val="0"/>
          <w:szCs w:val="20"/>
        </w:rPr>
        <w:t>コレグラフで使用するBOXについての</w:t>
      </w:r>
      <w:r w:rsidR="00921085">
        <w:rPr>
          <w:rFonts w:ascii="ＭＳ ゴシック" w:eastAsia="ＭＳ ゴシック" w:hAnsi="ＭＳ ゴシック" w:cs="Lantinghei SC Extralight" w:hint="eastAsia"/>
          <w:kern w:val="0"/>
          <w:szCs w:val="20"/>
        </w:rPr>
        <w:t>説明</w:t>
      </w:r>
      <w:r w:rsidRPr="00D92C1C">
        <w:rPr>
          <w:rFonts w:ascii="ＭＳ ゴシック" w:eastAsia="ＭＳ ゴシック" w:hAnsi="ＭＳ ゴシック" w:cs="Libian SC Regular"/>
          <w:kern w:val="0"/>
          <w:szCs w:val="20"/>
        </w:rPr>
        <w:t>を</w:t>
      </w:r>
      <w:r w:rsidRPr="00D92C1C">
        <w:rPr>
          <w:rFonts w:ascii="ＭＳ ゴシック" w:eastAsia="ＭＳ ゴシック" w:hAnsi="ＭＳ ゴシック" w:cs="Lantinghei SC Extralight"/>
          <w:kern w:val="0"/>
          <w:szCs w:val="20"/>
        </w:rPr>
        <w:t>記載</w:t>
      </w:r>
      <w:r w:rsidRPr="00D92C1C">
        <w:rPr>
          <w:rFonts w:ascii="ＭＳ ゴシック" w:eastAsia="ＭＳ ゴシック" w:hAnsi="ＭＳ ゴシック" w:cs="Libian SC Regular"/>
          <w:kern w:val="0"/>
          <w:szCs w:val="20"/>
        </w:rPr>
        <w:t>した</w:t>
      </w:r>
      <w:r w:rsidRPr="00D92C1C">
        <w:rPr>
          <w:rFonts w:ascii="ＭＳ ゴシック" w:eastAsia="ＭＳ ゴシック" w:hAnsi="ＭＳ ゴシック" w:cs="Lantinghei SC Extralight"/>
          <w:kern w:val="0"/>
          <w:szCs w:val="20"/>
        </w:rPr>
        <w:t>資</w:t>
      </w:r>
      <w:r w:rsidRPr="00D92C1C">
        <w:rPr>
          <w:rFonts w:ascii="ＭＳ ゴシック" w:eastAsia="ＭＳ ゴシック" w:hAnsi="ＭＳ ゴシック" w:cs="Libian SC Regular"/>
          <w:kern w:val="0"/>
          <w:szCs w:val="20"/>
        </w:rPr>
        <w:t>料です。</w:t>
      </w:r>
    </w:p>
    <w:p w14:paraId="7EA11799" w14:textId="7D193A52" w:rsidR="00D92C1C" w:rsidRDefault="00B37AAD" w:rsidP="00D92C1C">
      <w:pPr>
        <w:widowControl/>
        <w:jc w:val="left"/>
        <w:rPr>
          <w:rFonts w:ascii="ＭＳ ゴシック" w:eastAsia="ＭＳ ゴシック" w:hAnsi="ＭＳ ゴシック" w:cs="Libian SC Regular"/>
          <w:kern w:val="0"/>
          <w:szCs w:val="20"/>
        </w:rPr>
      </w:pPr>
      <w:r>
        <w:rPr>
          <w:rFonts w:ascii="ＭＳ ゴシック" w:eastAsia="ＭＳ ゴシック" w:hAnsi="ＭＳ ゴシック" w:cs="Libian SC Regular" w:hint="eastAsia"/>
          <w:kern w:val="0"/>
          <w:szCs w:val="20"/>
        </w:rPr>
        <w:t>コレグラフ</w:t>
      </w:r>
      <w:r w:rsidR="00800888">
        <w:rPr>
          <w:rFonts w:ascii="ＭＳ ゴシック" w:eastAsia="ＭＳ ゴシック" w:hAnsi="ＭＳ ゴシック" w:cs="Libian SC Regular" w:hint="eastAsia"/>
          <w:kern w:val="0"/>
          <w:szCs w:val="20"/>
        </w:rPr>
        <w:t>に触ったことがない方を対象にしています。</w:t>
      </w:r>
      <w:r w:rsidR="00921085">
        <w:rPr>
          <w:rFonts w:ascii="ＭＳ ゴシック" w:eastAsia="ＭＳ ゴシック" w:hAnsi="ＭＳ ゴシック" w:cs="Lantinghei SC Extralight"/>
          <w:kern w:val="0"/>
          <w:szCs w:val="20"/>
        </w:rPr>
        <w:br/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本手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順書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に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記載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の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設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定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値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（ホスト名、</w:t>
      </w:r>
      <w:r w:rsidR="00D92C1C">
        <w:rPr>
          <w:rFonts w:ascii="ＭＳ ゴシック" w:eastAsia="ＭＳ ゴシック" w:hAnsi="ＭＳ ゴシック" w:cs="Times New Roman"/>
          <w:kern w:val="0"/>
          <w:szCs w:val="20"/>
        </w:rPr>
        <w:t>IP</w:t>
      </w:r>
      <w:r w:rsidR="00D92C1C">
        <w:rPr>
          <w:rFonts w:ascii="ＭＳ ゴシック" w:eastAsia="ＭＳ ゴシック" w:hAnsi="ＭＳ ゴシック" w:cs="Times New Roman" w:hint="eastAsia"/>
          <w:kern w:val="0"/>
          <w:szCs w:val="20"/>
        </w:rPr>
        <w:t>、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アドレス等）は参考例です。</w:t>
      </w:r>
      <w:r w:rsidR="00921085">
        <w:rPr>
          <w:rFonts w:ascii="ＭＳ ゴシック" w:eastAsia="ＭＳ ゴシック" w:hAnsi="ＭＳ ゴシック" w:cs="Libian SC Regular"/>
          <w:kern w:val="0"/>
          <w:szCs w:val="20"/>
        </w:rPr>
        <w:br/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構築時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にはシステム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環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境に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応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じて</w:t>
      </w:r>
      <w:r w:rsidR="00D92C1C" w:rsidRPr="00D92C1C">
        <w:rPr>
          <w:rFonts w:ascii="ＭＳ ゴシック" w:eastAsia="ＭＳ ゴシック" w:hAnsi="ＭＳ ゴシック" w:cs="Lantinghei SC Extralight"/>
          <w:kern w:val="0"/>
          <w:szCs w:val="20"/>
        </w:rPr>
        <w:t>読</w:t>
      </w:r>
      <w:r w:rsidR="00D92C1C" w:rsidRPr="00D92C1C">
        <w:rPr>
          <w:rFonts w:ascii="ＭＳ ゴシック" w:eastAsia="ＭＳ ゴシック" w:hAnsi="ＭＳ ゴシック" w:cs="Libian SC Regular"/>
          <w:kern w:val="0"/>
          <w:szCs w:val="20"/>
        </w:rPr>
        <w:t>み替えてください。</w:t>
      </w:r>
    </w:p>
    <w:p w14:paraId="05134A70" w14:textId="77777777" w:rsidR="00D92C1C" w:rsidRDefault="00D92C1C" w:rsidP="00D92C1C">
      <w:pPr>
        <w:widowControl/>
        <w:jc w:val="left"/>
        <w:rPr>
          <w:rFonts w:ascii="ＭＳ ゴシック" w:eastAsia="ＭＳ ゴシック" w:hAnsi="ＭＳ ゴシック" w:cs="Libian SC Regular"/>
          <w:kern w:val="0"/>
          <w:szCs w:val="20"/>
        </w:rPr>
      </w:pPr>
    </w:p>
    <w:p w14:paraId="501B55EC" w14:textId="77777777" w:rsidR="00527D4F" w:rsidRPr="00D92C1C" w:rsidRDefault="00D92C1C" w:rsidP="00D92C1C">
      <w:pPr>
        <w:widowControl/>
        <w:jc w:val="left"/>
        <w:rPr>
          <w:rFonts w:ascii="ＭＳ ゴシック" w:eastAsia="ＭＳ ゴシック" w:hAnsi="ＭＳ ゴシック" w:cs="Libian SC Regular"/>
          <w:kern w:val="0"/>
          <w:szCs w:val="20"/>
        </w:rPr>
      </w:pPr>
      <w:r>
        <w:rPr>
          <w:rFonts w:ascii="ＭＳ ゴシック" w:eastAsia="ＭＳ ゴシック" w:hAnsi="ＭＳ ゴシック" w:cs="Libian SC Regular"/>
          <w:kern w:val="0"/>
          <w:szCs w:val="20"/>
        </w:rPr>
        <w:br w:type="page"/>
      </w:r>
    </w:p>
    <w:p w14:paraId="43BC1128" w14:textId="77777777" w:rsidR="00527D4F" w:rsidRPr="00527D4F" w:rsidRDefault="00527D4F" w:rsidP="00527D4F">
      <w:pPr>
        <w:pStyle w:val="ae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ja"/>
        </w:rPr>
        <w:id w:val="174391391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A296E60" w14:textId="63675783" w:rsidR="001B59E4" w:rsidRDefault="001B59E4">
          <w:pPr>
            <w:pStyle w:val="ae"/>
          </w:pPr>
          <w:r>
            <w:rPr>
              <w:lang w:val="ja"/>
            </w:rPr>
            <w:t>目次</w:t>
          </w:r>
        </w:p>
        <w:p w14:paraId="0BD22E7F" w14:textId="77777777" w:rsidR="00E1555A" w:rsidRDefault="001B59E4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E1555A">
            <w:rPr>
              <w:rFonts w:hint="eastAsia"/>
              <w:noProof/>
            </w:rPr>
            <w:t>事前注意事項</w:t>
          </w:r>
          <w:r w:rsidR="00E1555A">
            <w:rPr>
              <w:noProof/>
            </w:rPr>
            <w:tab/>
          </w:r>
          <w:r w:rsidR="00E1555A">
            <w:rPr>
              <w:noProof/>
            </w:rPr>
            <w:fldChar w:fldCharType="begin"/>
          </w:r>
          <w:r w:rsidR="00E1555A">
            <w:rPr>
              <w:noProof/>
            </w:rPr>
            <w:instrText xml:space="preserve"> PAGEREF _Toc310785723 \h </w:instrText>
          </w:r>
          <w:r w:rsidR="00E1555A">
            <w:rPr>
              <w:noProof/>
            </w:rPr>
          </w:r>
          <w:r w:rsidR="00E1555A">
            <w:rPr>
              <w:noProof/>
            </w:rPr>
            <w:fldChar w:fldCharType="separate"/>
          </w:r>
          <w:r w:rsidR="00D00E3D">
            <w:rPr>
              <w:noProof/>
            </w:rPr>
            <w:t>4</w:t>
          </w:r>
          <w:r w:rsidR="00E1555A">
            <w:rPr>
              <w:noProof/>
            </w:rPr>
            <w:fldChar w:fldCharType="end"/>
          </w:r>
        </w:p>
        <w:p w14:paraId="194E6D32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Choregraphe</w:t>
          </w:r>
          <w:r>
            <w:rPr>
              <w:rFonts w:hint="eastAsia"/>
              <w:noProof/>
            </w:rPr>
            <w:t>（コレグラフ）の各種機能説明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0BFCD56" w14:textId="3261A183" w:rsidR="00E1555A" w:rsidRDefault="00545FFE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PEPPER</w:t>
          </w:r>
          <w:r w:rsidR="00E1555A">
            <w:rPr>
              <w:rFonts w:hint="eastAsia"/>
              <w:noProof/>
            </w:rPr>
            <w:t>との接続方法</w:t>
          </w:r>
          <w:r w:rsidR="00E1555A">
            <w:rPr>
              <w:noProof/>
            </w:rPr>
            <w:tab/>
          </w:r>
          <w:r w:rsidR="00E1555A">
            <w:rPr>
              <w:noProof/>
            </w:rPr>
            <w:fldChar w:fldCharType="begin"/>
          </w:r>
          <w:r w:rsidR="00E1555A">
            <w:rPr>
              <w:noProof/>
            </w:rPr>
            <w:instrText xml:space="preserve"> PAGEREF _Toc310785725 \h </w:instrText>
          </w:r>
          <w:r w:rsidR="00E1555A">
            <w:rPr>
              <w:noProof/>
            </w:rPr>
          </w:r>
          <w:r w:rsidR="00E1555A">
            <w:rPr>
              <w:noProof/>
            </w:rPr>
            <w:fldChar w:fldCharType="separate"/>
          </w:r>
          <w:r w:rsidR="00D00E3D">
            <w:rPr>
              <w:noProof/>
            </w:rPr>
            <w:t>8</w:t>
          </w:r>
          <w:r w:rsidR="00E1555A">
            <w:rPr>
              <w:noProof/>
            </w:rPr>
            <w:fldChar w:fldCharType="end"/>
          </w:r>
        </w:p>
        <w:p w14:paraId="09354299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アプリの編集方法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B489FDA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トリガーセンテンスの設定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C2957D9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アプリの流れを変更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91BD7A8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Animated Say 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C2D07DF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Wait 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693C68F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既存モーション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7E353FE6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TimelineBOX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BE16698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PlayMusicBOX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129C1CA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Speech Reco 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69FC43CA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Random Int 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DC17B52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noProof/>
            </w:rPr>
            <w:t>Switch Case BOX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2A4B195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コレグラフでのデバック方法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133D9532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アプリインストール方法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3C916081" w14:textId="77777777" w:rsidR="00E1555A" w:rsidRDefault="00E1555A">
          <w:pPr>
            <w:pStyle w:val="11"/>
            <w:tabs>
              <w:tab w:val="right" w:leader="dot" w:pos="8488"/>
            </w:tabs>
            <w:rPr>
              <w:b w:val="0"/>
              <w:noProof/>
            </w:rPr>
          </w:pPr>
          <w:r>
            <w:rPr>
              <w:rFonts w:hint="eastAsia"/>
              <w:noProof/>
            </w:rPr>
            <w:t>アプリアンインストール方法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_Toc310785739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00E3D"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027C3EA2" w14:textId="259F17F8" w:rsidR="001B59E4" w:rsidRDefault="001B59E4">
          <w:r>
            <w:rPr>
              <w:b/>
              <w:bCs/>
              <w:noProof/>
            </w:rPr>
            <w:fldChar w:fldCharType="end"/>
          </w:r>
        </w:p>
      </w:sdtContent>
    </w:sdt>
    <w:p w14:paraId="20EAFDE1" w14:textId="77777777" w:rsidR="00D92C1C" w:rsidRPr="006D5985" w:rsidRDefault="00D92C1C" w:rsidP="00E1555A">
      <w:pPr>
        <w:pStyle w:val="1"/>
        <w:rPr>
          <w:rFonts w:cstheme="minorBidi"/>
        </w:rPr>
      </w:pPr>
      <w:r w:rsidRPr="00D92C1C">
        <w:br w:type="page"/>
      </w:r>
      <w:bookmarkStart w:id="0" w:name="_Toc301608505"/>
      <w:bookmarkStart w:id="1" w:name="_Toc310785723"/>
      <w:r w:rsidRPr="006D5985">
        <w:rPr>
          <w:rFonts w:hint="eastAsia"/>
        </w:rPr>
        <w:lastRenderedPageBreak/>
        <w:t>事前注意事項</w:t>
      </w:r>
      <w:bookmarkEnd w:id="0"/>
      <w:bookmarkEnd w:id="1"/>
    </w:p>
    <w:p w14:paraId="0F314384" w14:textId="77777777" w:rsidR="000468A4" w:rsidRDefault="000468A4" w:rsidP="000468A4">
      <w:pPr>
        <w:rPr>
          <w:rFonts w:asciiTheme="minorEastAsia" w:hAnsiTheme="minorEastAsia"/>
          <w:sz w:val="22"/>
          <w:szCs w:val="22"/>
        </w:rPr>
      </w:pPr>
    </w:p>
    <w:p w14:paraId="29462522" w14:textId="0A401F2C" w:rsidR="00977802" w:rsidRDefault="00977802" w:rsidP="00977802">
      <w:p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本書は、Choregraphe</w:t>
      </w:r>
      <w:r>
        <w:rPr>
          <w:rFonts w:asciiTheme="minorEastAsia" w:hAnsiTheme="minorEastAsia"/>
          <w:sz w:val="22"/>
          <w:szCs w:val="22"/>
        </w:rPr>
        <w:t xml:space="preserve"> ver.</w:t>
      </w:r>
      <w:r w:rsidR="00545FFE">
        <w:rPr>
          <w:rFonts w:asciiTheme="minorEastAsia" w:hAnsiTheme="minorEastAsia" w:hint="eastAsia"/>
          <w:sz w:val="22"/>
          <w:szCs w:val="22"/>
        </w:rPr>
        <w:t>2.5.5</w:t>
      </w:r>
      <w:r>
        <w:rPr>
          <w:rFonts w:asciiTheme="minorEastAsia" w:hAnsiTheme="minorEastAsia" w:hint="eastAsia"/>
          <w:sz w:val="22"/>
          <w:szCs w:val="22"/>
        </w:rPr>
        <w:t>、</w:t>
      </w:r>
      <w:r w:rsidR="00545FFE">
        <w:rPr>
          <w:rFonts w:asciiTheme="minorEastAsia" w:hAnsiTheme="minorEastAsia"/>
          <w:sz w:val="22"/>
          <w:szCs w:val="22"/>
        </w:rPr>
        <w:t>Pepper</w:t>
      </w:r>
      <w:r>
        <w:rPr>
          <w:rFonts w:asciiTheme="minorEastAsia" w:hAnsiTheme="minor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>ver.</w:t>
      </w:r>
      <w:r w:rsidR="00545FFE">
        <w:rPr>
          <w:rFonts w:asciiTheme="minorEastAsia" w:hAnsiTheme="minorEastAsia"/>
          <w:sz w:val="22"/>
          <w:szCs w:val="22"/>
        </w:rPr>
        <w:t>2.5.5</w:t>
      </w:r>
      <w:r>
        <w:rPr>
          <w:rFonts w:asciiTheme="minorEastAsia" w:hAnsiTheme="minorEastAsia" w:hint="eastAsia"/>
          <w:sz w:val="22"/>
          <w:szCs w:val="22"/>
        </w:rPr>
        <w:t>に対しての説明書になります。</w:t>
      </w:r>
    </w:p>
    <w:p w14:paraId="77E0AE01" w14:textId="77777777" w:rsidR="00977802" w:rsidRDefault="00977802" w:rsidP="00977802">
      <w:pPr>
        <w:rPr>
          <w:rFonts w:asciiTheme="minorEastAsia" w:hAnsiTheme="minorEastAsia"/>
          <w:sz w:val="22"/>
          <w:szCs w:val="22"/>
        </w:rPr>
      </w:pPr>
    </w:p>
    <w:p w14:paraId="4EC93013" w14:textId="1C3889A4" w:rsidR="00977802" w:rsidRDefault="00977802" w:rsidP="00977802">
      <w:pPr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本文における推奨数値は、</w:t>
      </w:r>
      <w:r w:rsidR="00545FFE">
        <w:rPr>
          <w:rFonts w:asciiTheme="minorEastAsia" w:hAnsiTheme="minorEastAsia"/>
          <w:sz w:val="22"/>
          <w:szCs w:val="22"/>
        </w:rPr>
        <w:br/>
      </w:r>
      <w:r>
        <w:rPr>
          <w:rFonts w:asciiTheme="minorEastAsia" w:hAnsiTheme="minorEastAsia" w:hint="eastAsia"/>
          <w:sz w:val="22"/>
          <w:szCs w:val="22"/>
        </w:rPr>
        <w:t>弊社が</w:t>
      </w:r>
      <w:proofErr w:type="spellStart"/>
      <w:r w:rsidR="00545FFE">
        <w:rPr>
          <w:rFonts w:asciiTheme="minorEastAsia" w:hAnsiTheme="minorEastAsia" w:hint="eastAsia"/>
          <w:sz w:val="22"/>
          <w:szCs w:val="22"/>
        </w:rPr>
        <w:t>Peooer</w:t>
      </w:r>
      <w:proofErr w:type="spellEnd"/>
      <w:r>
        <w:rPr>
          <w:rFonts w:asciiTheme="minorEastAsia" w:hAnsiTheme="minorEastAsia" w:hint="eastAsia"/>
          <w:sz w:val="22"/>
          <w:szCs w:val="22"/>
        </w:rPr>
        <w:t>アプリ開発時に得た経験値から算出した数値です。</w:t>
      </w:r>
    </w:p>
    <w:p w14:paraId="018051EE" w14:textId="77777777" w:rsidR="00977802" w:rsidRDefault="00977802" w:rsidP="00977802"/>
    <w:p w14:paraId="11FA6E55" w14:textId="17461D59" w:rsidR="00F74131" w:rsidRDefault="000468A4" w:rsidP="00E1555A">
      <w:pPr>
        <w:pStyle w:val="1"/>
      </w:pPr>
      <w:r>
        <w:br w:type="page"/>
      </w:r>
      <w:bookmarkStart w:id="2" w:name="_Toc310785724"/>
      <w:r w:rsidR="00F74131">
        <w:rPr>
          <w:rFonts w:hint="eastAsia"/>
        </w:rPr>
        <w:lastRenderedPageBreak/>
        <w:t>Choregraphe</w:t>
      </w:r>
      <w:r w:rsidR="00F74131">
        <w:rPr>
          <w:rFonts w:hint="eastAsia"/>
        </w:rPr>
        <w:t>（コレグラフ）の各種機能説明</w:t>
      </w:r>
      <w:bookmarkEnd w:id="2"/>
    </w:p>
    <w:p w14:paraId="32D3CACA" w14:textId="77777777" w:rsidR="00977802" w:rsidRPr="00977802" w:rsidRDefault="00977802" w:rsidP="00977802">
      <w:pPr>
        <w:rPr>
          <w:rFonts w:asciiTheme="minorEastAsia" w:hAnsiTheme="minorEastAsia"/>
          <w:sz w:val="22"/>
          <w:szCs w:val="22"/>
        </w:rPr>
      </w:pPr>
    </w:p>
    <w:p w14:paraId="6AD58777" w14:textId="3CF25343" w:rsidR="00F74131" w:rsidRDefault="00F74131" w:rsidP="00F74131">
      <w:pPr>
        <w:jc w:val="left"/>
      </w:pPr>
      <w:r>
        <w:rPr>
          <w:rFonts w:hint="eastAsia"/>
        </w:rPr>
        <w:t>ボタンの機能</w:t>
      </w:r>
    </w:p>
    <w:p w14:paraId="02176B20" w14:textId="77777777" w:rsidR="00977802" w:rsidRDefault="00977802" w:rsidP="00F74131">
      <w:pPr>
        <w:jc w:val="left"/>
      </w:pPr>
    </w:p>
    <w:p w14:paraId="427D0BBF" w14:textId="7A44B0AB" w:rsidR="001E4735" w:rsidRDefault="001E4735" w:rsidP="00F74131">
      <w:pPr>
        <w:jc w:val="left"/>
      </w:pPr>
      <w:r>
        <w:rPr>
          <w:rFonts w:hint="eastAsia"/>
          <w:noProof/>
        </w:rPr>
        <w:drawing>
          <wp:inline distT="0" distB="0" distL="0" distR="0" wp14:anchorId="383A92DF" wp14:editId="66E4F601">
            <wp:extent cx="5396230" cy="297815"/>
            <wp:effectExtent l="0" t="0" r="0" b="698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ボタンバー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6BB6" w14:textId="77777777" w:rsidR="001E4735" w:rsidRDefault="001E4735" w:rsidP="00F74131">
      <w:pPr>
        <w:jc w:val="left"/>
      </w:pPr>
    </w:p>
    <w:p w14:paraId="14B98C70" w14:textId="5F580A92" w:rsidR="00B264EA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新規プロジェクトを作成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：新しいアプリファイルを作成</w:t>
      </w:r>
    </w:p>
    <w:p w14:paraId="08E84609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53BEBBE7" w14:textId="5793E228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プロジェクトを開く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：既存のアプリファイルを開く</w:t>
      </w:r>
    </w:p>
    <w:p w14:paraId="5EF8C69C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165BB370" w14:textId="686075CB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プロジェクトを保存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：現在のアプリファイルを保存</w:t>
      </w:r>
    </w:p>
    <w:p w14:paraId="632962F1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41AF032A" w14:textId="613FD1CC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元に戻す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：一つ前の状態に戻す</w:t>
      </w:r>
    </w:p>
    <w:p w14:paraId="51D3884E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4B12748D" w14:textId="6719BBA0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やり直し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：一つ後の状態に戻す</w:t>
      </w:r>
    </w:p>
    <w:p w14:paraId="45C59B21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1D660A86" w14:textId="504AAFE3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接続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：どの</w:t>
      </w:r>
      <w:r w:rsidR="00545FFE">
        <w:rPr>
          <w:u w:val="dotted"/>
        </w:rPr>
        <w:t>Pepper</w:t>
      </w:r>
      <w:r w:rsidR="00B264EA" w:rsidRPr="00977802">
        <w:rPr>
          <w:rFonts w:hint="eastAsia"/>
          <w:u w:val="dotted"/>
        </w:rPr>
        <w:t>と接続するか選ぶ</w:t>
      </w:r>
    </w:p>
    <w:p w14:paraId="3B210BA7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35F17DC5" w14:textId="164323AE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切断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：現在の接続状態を切断</w:t>
      </w:r>
    </w:p>
    <w:p w14:paraId="7DC8CE0C" w14:textId="77777777" w:rsidR="00E5598B" w:rsidRPr="00977802" w:rsidRDefault="00E5598B" w:rsidP="00E5598B">
      <w:pPr>
        <w:spacing w:line="0" w:lineRule="atLeast"/>
        <w:contextualSpacing/>
        <w:jc w:val="left"/>
        <w:rPr>
          <w:sz w:val="20"/>
          <w:u w:val="dotted"/>
        </w:rPr>
      </w:pPr>
    </w:p>
    <w:p w14:paraId="2A960E6C" w14:textId="2F28CC2A" w:rsidR="001E4735" w:rsidRPr="00977802" w:rsidRDefault="001E4735" w:rsidP="00E5598B">
      <w:pPr>
        <w:spacing w:line="0" w:lineRule="atLeast"/>
        <w:contextualSpacing/>
        <w:jc w:val="left"/>
        <w:rPr>
          <w:sz w:val="20"/>
          <w:u w:val="dotted"/>
        </w:rPr>
      </w:pPr>
      <w:r w:rsidRPr="00977802">
        <w:rPr>
          <w:rFonts w:hint="eastAsia"/>
          <w:sz w:val="22"/>
          <w:u w:val="dotted"/>
        </w:rPr>
        <w:t>ロボットにアップロードして再生</w:t>
      </w:r>
      <w:r w:rsidR="000D160D" w:rsidRPr="00977802">
        <w:rPr>
          <w:rFonts w:hint="eastAsia"/>
          <w:sz w:val="20"/>
          <w:u w:val="dotted"/>
        </w:rPr>
        <w:tab/>
      </w:r>
      <w:r w:rsidR="00B264EA" w:rsidRPr="00977802">
        <w:rPr>
          <w:rFonts w:hint="eastAsia"/>
          <w:u w:val="dotted"/>
        </w:rPr>
        <w:t>：アプリを</w:t>
      </w:r>
      <w:r w:rsidR="00545FFE">
        <w:rPr>
          <w:u w:val="dotted"/>
        </w:rPr>
        <w:t>Pepper</w:t>
      </w:r>
      <w:r w:rsidR="00B264EA" w:rsidRPr="00977802">
        <w:rPr>
          <w:rFonts w:hint="eastAsia"/>
          <w:u w:val="dotted"/>
        </w:rPr>
        <w:t>に送信して実行</w:t>
      </w:r>
    </w:p>
    <w:p w14:paraId="1B958E09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2EB27E8F" w14:textId="4236C287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停止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：実行中のアプリを停止</w:t>
      </w:r>
    </w:p>
    <w:p w14:paraId="5376A37E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7C8B1BA2" w14:textId="1FFF4696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デバック</w:t>
      </w:r>
      <w:r w:rsidRPr="00977802">
        <w:rPr>
          <w:rFonts w:hint="eastAsia"/>
          <w:u w:val="dotted"/>
        </w:rPr>
        <w:t>/</w:t>
      </w:r>
      <w:r w:rsidRPr="00977802">
        <w:rPr>
          <w:rFonts w:hint="eastAsia"/>
          <w:u w:val="dotted"/>
        </w:rPr>
        <w:t>エラー出力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：アプリと</w:t>
      </w:r>
      <w:r w:rsidR="00545FFE">
        <w:rPr>
          <w:u w:val="dotted"/>
        </w:rPr>
        <w:t>Pepper</w:t>
      </w:r>
      <w:r w:rsidR="00B264EA" w:rsidRPr="00977802">
        <w:rPr>
          <w:rFonts w:hint="eastAsia"/>
          <w:u w:val="dotted"/>
        </w:rPr>
        <w:t>のエラーを出力</w:t>
      </w:r>
    </w:p>
    <w:p w14:paraId="48DD2A30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7CB715D5" w14:textId="0349E229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ボリューム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：接続している</w:t>
      </w:r>
      <w:r w:rsidR="00545FFE">
        <w:rPr>
          <w:u w:val="dotted"/>
        </w:rPr>
        <w:t>Pepper</w:t>
      </w:r>
      <w:r w:rsidR="00B264EA" w:rsidRPr="00977802">
        <w:rPr>
          <w:rFonts w:hint="eastAsia"/>
          <w:u w:val="dotted"/>
        </w:rPr>
        <w:t>の音量調節</w:t>
      </w:r>
    </w:p>
    <w:p w14:paraId="096B09C5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64D6960C" w14:textId="7D5B671D" w:rsidR="001E4735" w:rsidRPr="00977802" w:rsidRDefault="001E4735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アニメーションモード</w:t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</w:t>
      </w:r>
      <w:r w:rsidR="00545FFE">
        <w:rPr>
          <w:u w:val="dotted"/>
        </w:rPr>
        <w:t>Pepper</w:t>
      </w:r>
      <w:r w:rsidR="00B264EA" w:rsidRPr="00977802">
        <w:rPr>
          <w:rFonts w:hint="eastAsia"/>
          <w:u w:val="dotted"/>
        </w:rPr>
        <w:t>の関節制御を解除</w:t>
      </w:r>
    </w:p>
    <w:p w14:paraId="6CE6F8D4" w14:textId="5CDF902A" w:rsidR="00B264EA" w:rsidRPr="00977802" w:rsidRDefault="00B264EA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</w:rPr>
        <w:tab/>
      </w:r>
      <w:r w:rsidRPr="00977802">
        <w:rPr>
          <w:rFonts w:hint="eastAsia"/>
        </w:rPr>
        <w:tab/>
      </w:r>
      <w:r w:rsidRPr="00977802">
        <w:rPr>
          <w:rFonts w:hint="eastAsia"/>
        </w:rPr>
        <w:tab/>
      </w:r>
      <w:r w:rsidRPr="00977802">
        <w:rPr>
          <w:rFonts w:hint="eastAsia"/>
        </w:rPr>
        <w:tab/>
      </w:r>
      <w:r w:rsidRPr="00977802">
        <w:rPr>
          <w:rFonts w:hint="eastAsia"/>
        </w:rPr>
        <w:t xml:space="preserve">　</w:t>
      </w:r>
      <w:r w:rsidRPr="00977802">
        <w:rPr>
          <w:rFonts w:hint="eastAsia"/>
          <w:u w:val="dotted"/>
        </w:rPr>
        <w:t>主にモーション作成時に使用</w:t>
      </w:r>
    </w:p>
    <w:p w14:paraId="67A84E2C" w14:textId="77777777" w:rsidR="00E5598B" w:rsidRPr="00977802" w:rsidRDefault="00E5598B" w:rsidP="00E5598B">
      <w:pPr>
        <w:spacing w:line="0" w:lineRule="atLeast"/>
        <w:contextualSpacing/>
        <w:jc w:val="left"/>
        <w:rPr>
          <w:sz w:val="20"/>
          <w:u w:val="dotted"/>
        </w:rPr>
      </w:pPr>
    </w:p>
    <w:p w14:paraId="2499ECC5" w14:textId="39BE5932" w:rsidR="001E4735" w:rsidRPr="00977802" w:rsidRDefault="000D160D" w:rsidP="00E5598B">
      <w:pPr>
        <w:spacing w:line="0" w:lineRule="atLeast"/>
        <w:contextualSpacing/>
        <w:jc w:val="left"/>
        <w:rPr>
          <w:sz w:val="20"/>
          <w:u w:val="dotted"/>
        </w:rPr>
      </w:pPr>
      <w:r w:rsidRPr="00977802">
        <w:rPr>
          <w:rFonts w:hint="eastAsia"/>
          <w:sz w:val="22"/>
          <w:u w:val="dotted"/>
        </w:rPr>
        <w:t>オートノマスライフ</w:t>
      </w:r>
      <w:r w:rsidR="001E4735" w:rsidRPr="00977802">
        <w:rPr>
          <w:rFonts w:hint="eastAsia"/>
          <w:sz w:val="22"/>
          <w:u w:val="dotted"/>
        </w:rPr>
        <w:t>ON/OFF</w:t>
      </w:r>
      <w:r w:rsidRPr="00977802">
        <w:rPr>
          <w:rFonts w:hint="eastAsia"/>
          <w:sz w:val="20"/>
          <w:u w:val="dotted"/>
        </w:rPr>
        <w:tab/>
      </w:r>
      <w:r w:rsidR="00B264EA" w:rsidRPr="00977802">
        <w:rPr>
          <w:rFonts w:hint="eastAsia"/>
          <w:sz w:val="20"/>
          <w:u w:val="dotted"/>
        </w:rPr>
        <w:t>：人間らしい素振りをさせる機能の</w:t>
      </w:r>
      <w:r w:rsidR="00B264EA" w:rsidRPr="00977802">
        <w:rPr>
          <w:rFonts w:hint="eastAsia"/>
          <w:sz w:val="20"/>
          <w:u w:val="dotted"/>
        </w:rPr>
        <w:t>ON/OFF</w:t>
      </w:r>
    </w:p>
    <w:p w14:paraId="5F0BC35B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18A280C0" w14:textId="5282BF4F" w:rsidR="00E5598B" w:rsidRPr="00977802" w:rsidRDefault="000D160D" w:rsidP="00E5598B">
      <w:pPr>
        <w:spacing w:line="0" w:lineRule="atLeast"/>
        <w:contextualSpacing/>
        <w:jc w:val="left"/>
        <w:rPr>
          <w:sz w:val="22"/>
          <w:u w:val="dotted"/>
        </w:rPr>
      </w:pPr>
      <w:r w:rsidRPr="00977802">
        <w:rPr>
          <w:rFonts w:hint="eastAsia"/>
          <w:u w:val="dotted"/>
        </w:rPr>
        <w:t>Rest</w:t>
      </w:r>
      <w:r w:rsidRPr="00977802">
        <w:rPr>
          <w:rFonts w:hint="eastAsia"/>
          <w:u w:val="dotted"/>
        </w:rPr>
        <w:tab/>
      </w:r>
      <w:r w:rsidRPr="00977802">
        <w:rPr>
          <w:rFonts w:hint="eastAsia"/>
          <w:u w:val="dotted"/>
        </w:rPr>
        <w:tab/>
      </w:r>
      <w:r w:rsidRPr="00977802">
        <w:rPr>
          <w:rFonts w:hint="eastAsia"/>
          <w:u w:val="dotted"/>
        </w:rPr>
        <w:tab/>
      </w:r>
      <w:r w:rsidRPr="00977802">
        <w:rPr>
          <w:rFonts w:hint="eastAsia"/>
          <w:u w:val="dotted"/>
        </w:rPr>
        <w:tab/>
      </w:r>
      <w:r w:rsidR="00B264EA" w:rsidRPr="00977802">
        <w:rPr>
          <w:rFonts w:hint="eastAsia"/>
          <w:u w:val="dotted"/>
        </w:rPr>
        <w:t>：</w:t>
      </w:r>
      <w:r w:rsidR="00E5598B" w:rsidRPr="00977802">
        <w:rPr>
          <w:rFonts w:hint="eastAsia"/>
          <w:sz w:val="22"/>
          <w:u w:val="dotted"/>
        </w:rPr>
        <w:t>全アプリを停止させて正座（ｵｰﾄﾉﾏｽﾗｲﾌ</w:t>
      </w:r>
      <w:r w:rsidR="00E5598B" w:rsidRPr="00977802">
        <w:rPr>
          <w:rFonts w:hint="eastAsia"/>
          <w:sz w:val="22"/>
          <w:u w:val="dotted"/>
        </w:rPr>
        <w:t>OFF</w:t>
      </w:r>
      <w:r w:rsidR="00E5598B" w:rsidRPr="00977802">
        <w:rPr>
          <w:rFonts w:hint="eastAsia"/>
          <w:sz w:val="22"/>
          <w:u w:val="dotted"/>
        </w:rPr>
        <w:t>）</w:t>
      </w:r>
    </w:p>
    <w:p w14:paraId="61526F52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472E4C12" w14:textId="5FFFA112" w:rsidR="00B264EA" w:rsidRPr="00977802" w:rsidRDefault="00B264EA" w:rsidP="00E5598B">
      <w:pPr>
        <w:spacing w:line="0" w:lineRule="atLeast"/>
        <w:contextualSpacing/>
        <w:jc w:val="left"/>
        <w:rPr>
          <w:sz w:val="28"/>
          <w:u w:val="dotted"/>
        </w:rPr>
      </w:pPr>
      <w:proofErr w:type="spellStart"/>
      <w:r w:rsidRPr="00977802">
        <w:rPr>
          <w:rFonts w:hint="eastAsia"/>
          <w:u w:val="dotted"/>
        </w:rPr>
        <w:t>WakeUp</w:t>
      </w:r>
      <w:proofErr w:type="spellEnd"/>
      <w:r w:rsidR="000D160D" w:rsidRPr="00977802">
        <w:rPr>
          <w:rFonts w:hint="eastAsia"/>
          <w:u w:val="dotted"/>
        </w:rPr>
        <w:tab/>
      </w:r>
      <w:r w:rsidR="000D160D" w:rsidRPr="00977802">
        <w:rPr>
          <w:rFonts w:hint="eastAsia"/>
          <w:u w:val="dotted"/>
        </w:rPr>
        <w:tab/>
      </w:r>
      <w:r w:rsidR="000D160D" w:rsidRPr="00977802">
        <w:rPr>
          <w:rFonts w:hint="eastAsia"/>
          <w:u w:val="dotted"/>
        </w:rPr>
        <w:tab/>
      </w:r>
      <w:r w:rsidR="00E5598B" w:rsidRPr="00977802">
        <w:rPr>
          <w:rFonts w:hint="eastAsia"/>
          <w:sz w:val="20"/>
          <w:u w:val="dotted"/>
        </w:rPr>
        <w:t>：</w:t>
      </w:r>
      <w:r w:rsidR="00E5598B" w:rsidRPr="00977802">
        <w:rPr>
          <w:rFonts w:hint="eastAsia"/>
          <w:sz w:val="22"/>
          <w:u w:val="dotted"/>
        </w:rPr>
        <w:t>正座から直立（オートノマスライフ</w:t>
      </w:r>
      <w:r w:rsidR="00E5598B" w:rsidRPr="00977802">
        <w:rPr>
          <w:rFonts w:hint="eastAsia"/>
          <w:sz w:val="22"/>
          <w:u w:val="dotted"/>
        </w:rPr>
        <w:t>ON</w:t>
      </w:r>
      <w:r w:rsidR="00E5598B" w:rsidRPr="00977802">
        <w:rPr>
          <w:rFonts w:hint="eastAsia"/>
          <w:sz w:val="22"/>
          <w:u w:val="dotted"/>
        </w:rPr>
        <w:t>）</w:t>
      </w:r>
    </w:p>
    <w:p w14:paraId="328580E5" w14:textId="77777777" w:rsidR="00E5598B" w:rsidRPr="00977802" w:rsidRDefault="00E5598B" w:rsidP="00E5598B">
      <w:pPr>
        <w:spacing w:line="0" w:lineRule="atLeast"/>
        <w:contextualSpacing/>
        <w:jc w:val="left"/>
        <w:rPr>
          <w:u w:val="dotted"/>
        </w:rPr>
      </w:pPr>
    </w:p>
    <w:p w14:paraId="068885B0" w14:textId="40EE0285" w:rsidR="00B264EA" w:rsidRPr="00977802" w:rsidRDefault="00B264EA" w:rsidP="00E5598B">
      <w:pPr>
        <w:spacing w:line="0" w:lineRule="atLeast"/>
        <w:contextualSpacing/>
        <w:jc w:val="left"/>
        <w:rPr>
          <w:u w:val="dotted"/>
        </w:rPr>
      </w:pPr>
      <w:r w:rsidRPr="00977802">
        <w:rPr>
          <w:rFonts w:hint="eastAsia"/>
          <w:u w:val="dotted"/>
        </w:rPr>
        <w:t>バッテリー残量</w:t>
      </w:r>
      <w:r w:rsidR="00E5598B" w:rsidRPr="00977802">
        <w:rPr>
          <w:rFonts w:hint="eastAsia"/>
          <w:u w:val="dotted"/>
        </w:rPr>
        <w:tab/>
      </w:r>
      <w:r w:rsidR="00E5598B" w:rsidRPr="00977802">
        <w:rPr>
          <w:rFonts w:hint="eastAsia"/>
          <w:u w:val="dotted"/>
        </w:rPr>
        <w:tab/>
      </w:r>
      <w:r w:rsidR="00E5598B" w:rsidRPr="00977802">
        <w:rPr>
          <w:rFonts w:hint="eastAsia"/>
          <w:u w:val="dotted"/>
        </w:rPr>
        <w:tab/>
      </w:r>
      <w:r w:rsidR="00E5598B" w:rsidRPr="00977802">
        <w:rPr>
          <w:rFonts w:hint="eastAsia"/>
          <w:u w:val="dotted"/>
        </w:rPr>
        <w:t>：現在接続している</w:t>
      </w:r>
      <w:r w:rsidR="00545FFE">
        <w:rPr>
          <w:u w:val="dotted"/>
        </w:rPr>
        <w:t>Pepper</w:t>
      </w:r>
      <w:r w:rsidR="00E5598B" w:rsidRPr="00977802">
        <w:rPr>
          <w:rFonts w:hint="eastAsia"/>
          <w:u w:val="dotted"/>
        </w:rPr>
        <w:t>のバッテリー残量</w:t>
      </w:r>
    </w:p>
    <w:p w14:paraId="1F0D4C0A" w14:textId="77777777" w:rsidR="00393E33" w:rsidRDefault="00393E33" w:rsidP="00F74131">
      <w:pPr>
        <w:jc w:val="left"/>
      </w:pPr>
    </w:p>
    <w:p w14:paraId="37B22C64" w14:textId="61FC7858" w:rsidR="008202E3" w:rsidRDefault="00B37AAD" w:rsidP="00F74131">
      <w:pPr>
        <w:jc w:val="left"/>
      </w:pPr>
      <w:r>
        <w:br w:type="column"/>
      </w:r>
      <w:r w:rsidR="00F74131">
        <w:rPr>
          <w:rFonts w:hint="eastAsia"/>
        </w:rPr>
        <w:lastRenderedPageBreak/>
        <w:t>ウィンドウごとの機能</w:t>
      </w:r>
    </w:p>
    <w:p w14:paraId="2E6FCDB2" w14:textId="155D7CAE" w:rsidR="008202E3" w:rsidRDefault="001E4735" w:rsidP="00F74131">
      <w:pPr>
        <w:jc w:val="left"/>
      </w:pPr>
      <w:r>
        <w:rPr>
          <w:noProof/>
        </w:rPr>
        <w:drawing>
          <wp:inline distT="0" distB="0" distL="0" distR="0" wp14:anchorId="3E84CE31" wp14:editId="07E7035F">
            <wp:extent cx="5345051" cy="3241675"/>
            <wp:effectExtent l="0" t="0" r="0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3 12.50.4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3719" r="3254" b="7720"/>
                    <a:stretch/>
                  </pic:blipFill>
                  <pic:spPr bwMode="auto">
                    <a:xfrm>
                      <a:off x="0" y="0"/>
                      <a:ext cx="5346926" cy="324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8681B17" w14:textId="77777777" w:rsidR="008202E3" w:rsidRDefault="008202E3" w:rsidP="00F74131">
      <w:pPr>
        <w:jc w:val="left"/>
      </w:pPr>
    </w:p>
    <w:p w14:paraId="4479179F" w14:textId="77777777" w:rsidR="001E4735" w:rsidRDefault="001E4735" w:rsidP="00F74131">
      <w:pPr>
        <w:jc w:val="left"/>
      </w:pPr>
    </w:p>
    <w:p w14:paraId="009F1A8D" w14:textId="015BC8DC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ボックスライブラリ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545FFE">
        <w:rPr>
          <w:u w:val="dotted"/>
        </w:rPr>
        <w:t>Pepper</w:t>
      </w:r>
      <w:r w:rsidR="00977802" w:rsidRPr="00977802">
        <w:rPr>
          <w:rFonts w:hint="eastAsia"/>
          <w:u w:val="dotted"/>
        </w:rPr>
        <w:t>に使える</w:t>
      </w:r>
      <w:r w:rsidRPr="00977802">
        <w:rPr>
          <w:rFonts w:hint="eastAsia"/>
          <w:u w:val="dotted"/>
        </w:rPr>
        <w:t>API</w:t>
      </w:r>
      <w:r w:rsidRPr="00977802">
        <w:rPr>
          <w:rFonts w:hint="eastAsia"/>
          <w:u w:val="dotted"/>
        </w:rPr>
        <w:t>集</w:t>
      </w:r>
    </w:p>
    <w:p w14:paraId="23A48286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2F0D1061" w14:textId="4A9FC654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  <w:r w:rsidRPr="00977802">
        <w:rPr>
          <w:rFonts w:hint="eastAsia"/>
          <w:b/>
          <w:u w:val="dotted"/>
        </w:rPr>
        <w:t>ポーズライブラリ</w:t>
      </w:r>
      <w:r w:rsidR="001E4735" w:rsidRPr="00977802">
        <w:rPr>
          <w:rFonts w:hint="eastAsia"/>
          <w:u w:val="dotted"/>
        </w:rPr>
        <w:t xml:space="preserve"> </w:t>
      </w:r>
      <w:r w:rsidR="001E4735" w:rsidRPr="00977802">
        <w:rPr>
          <w:rFonts w:hint="eastAsia"/>
          <w:u w:val="dotted"/>
        </w:rPr>
        <w:tab/>
      </w:r>
      <w:r w:rsidR="001E4735" w:rsidRPr="00977802">
        <w:rPr>
          <w:rFonts w:hint="eastAsia"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のポーズ一覧</w:t>
      </w:r>
    </w:p>
    <w:p w14:paraId="793013D6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2F85AF65" w14:textId="7ECCAF6B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  <w:r w:rsidRPr="00977802">
        <w:rPr>
          <w:rFonts w:hint="eastAsia"/>
          <w:b/>
          <w:u w:val="dotted"/>
        </w:rPr>
        <w:t>ビデオモニター</w:t>
      </w:r>
      <w:r w:rsidR="001E4735" w:rsidRPr="00977802">
        <w:rPr>
          <w:rFonts w:hint="eastAsia"/>
          <w:u w:val="dotted"/>
        </w:rPr>
        <w:t xml:space="preserve"> </w:t>
      </w:r>
      <w:r w:rsidR="001E4735" w:rsidRPr="00977802">
        <w:rPr>
          <w:rFonts w:hint="eastAsia"/>
          <w:u w:val="dotted"/>
        </w:rPr>
        <w:tab/>
      </w:r>
      <w:r w:rsidR="001E4735" w:rsidRPr="00977802">
        <w:rPr>
          <w:rFonts w:hint="eastAsia"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のカメラで写しているリアルタイム映像</w:t>
      </w:r>
    </w:p>
    <w:p w14:paraId="4475EBAF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78C6CA37" w14:textId="7B03F2E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プロジェクトの内容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0D160D" w:rsidRPr="00977802">
        <w:rPr>
          <w:rFonts w:hint="eastAsia"/>
          <w:u w:val="dotted"/>
        </w:rPr>
        <w:t>現在</w:t>
      </w:r>
      <w:r w:rsidRPr="00977802">
        <w:rPr>
          <w:rFonts w:hint="eastAsia"/>
          <w:u w:val="dotted"/>
        </w:rPr>
        <w:t>開いているアプリの内容</w:t>
      </w:r>
    </w:p>
    <w:p w14:paraId="7ADF64A0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6635FCD2" w14:textId="601ED9A4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スクリプトエディタ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Pr="00977802">
        <w:rPr>
          <w:rFonts w:hint="eastAsia"/>
          <w:u w:val="dotted"/>
        </w:rPr>
        <w:t>BOX</w:t>
      </w:r>
      <w:r w:rsidRPr="00977802">
        <w:rPr>
          <w:rFonts w:hint="eastAsia"/>
          <w:u w:val="dotted"/>
        </w:rPr>
        <w:t>の中身を編集できるエディタ</w:t>
      </w:r>
    </w:p>
    <w:p w14:paraId="672435F9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209D2D43" w14:textId="01E2CAC1" w:rsidR="008202E3" w:rsidRPr="00977802" w:rsidRDefault="001E4735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sz w:val="20"/>
          <w:u w:val="dotted"/>
        </w:rPr>
        <w:t>ロボットアプリケーション</w:t>
      </w:r>
      <w:r w:rsidRPr="00977802">
        <w:rPr>
          <w:rFonts w:hint="eastAsia"/>
          <w:b/>
          <w:u w:val="dotted"/>
        </w:rPr>
        <w:tab/>
      </w:r>
      <w:r w:rsidRPr="00977802">
        <w:rPr>
          <w:rFonts w:hint="eastAsia"/>
          <w:b/>
          <w:u w:val="dotted"/>
        </w:rPr>
        <w:t>：</w:t>
      </w:r>
      <w:proofErr w:type="spellStart"/>
      <w:r w:rsidR="00545FFE">
        <w:rPr>
          <w:u w:val="dotted"/>
        </w:rPr>
        <w:t>Pepper</w:t>
      </w:r>
      <w:r w:rsidR="00545FFE">
        <w:rPr>
          <w:rFonts w:hint="eastAsia"/>
          <w:u w:val="dotted"/>
        </w:rPr>
        <w:t>e</w:t>
      </w:r>
      <w:proofErr w:type="spellEnd"/>
      <w:r w:rsidR="008202E3" w:rsidRPr="00977802">
        <w:rPr>
          <w:rFonts w:hint="eastAsia"/>
          <w:u w:val="dotted"/>
        </w:rPr>
        <w:t>にインストールされているアプリ一覧</w:t>
      </w:r>
    </w:p>
    <w:p w14:paraId="7337885E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1273D7DC" w14:textId="48B55C85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リソースビューアー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のリソースを表示</w:t>
      </w:r>
      <w:r w:rsidR="00E5598B" w:rsidRPr="00977802">
        <w:rPr>
          <w:rFonts w:hint="eastAsia"/>
          <w:u w:val="dotted"/>
        </w:rPr>
        <w:t>、設定</w:t>
      </w:r>
    </w:p>
    <w:p w14:paraId="3477621B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4EC55C6E" w14:textId="71D1C1A6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ダイヤログ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とユーザの会話ログを出力</w:t>
      </w:r>
    </w:p>
    <w:p w14:paraId="62FB6545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35A8BC4B" w14:textId="5041AB1C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メモリウォッチャー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の中のイベントやメモリを監視する機能</w:t>
      </w:r>
    </w:p>
    <w:p w14:paraId="6169027F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008A1ABA" w14:textId="0053F325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b/>
          <w:u w:val="dotted"/>
        </w:rPr>
      </w:pPr>
      <w:r w:rsidRPr="00977802">
        <w:rPr>
          <w:rFonts w:hint="eastAsia"/>
          <w:b/>
          <w:u w:val="dotted"/>
        </w:rPr>
        <w:t>ロボットビュー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Pr="00977802">
        <w:rPr>
          <w:rFonts w:hint="eastAsia"/>
          <w:u w:val="dotted"/>
        </w:rPr>
        <w:t>バーチャルでロボットの動きを出力</w:t>
      </w:r>
    </w:p>
    <w:p w14:paraId="1491BAB3" w14:textId="77777777" w:rsidR="008202E3" w:rsidRPr="00977802" w:rsidRDefault="008202E3" w:rsidP="008202E3">
      <w:pPr>
        <w:tabs>
          <w:tab w:val="left" w:pos="1130"/>
        </w:tabs>
        <w:spacing w:line="0" w:lineRule="atLeast"/>
        <w:jc w:val="left"/>
        <w:rPr>
          <w:u w:val="dotted"/>
        </w:rPr>
      </w:pPr>
    </w:p>
    <w:p w14:paraId="47805356" w14:textId="0CAC7A11" w:rsidR="00F74131" w:rsidRPr="001E4735" w:rsidRDefault="008202E3" w:rsidP="00E3371E">
      <w:pPr>
        <w:tabs>
          <w:tab w:val="left" w:pos="1130"/>
        </w:tabs>
        <w:spacing w:line="0" w:lineRule="atLeast"/>
        <w:jc w:val="left"/>
        <w:rPr>
          <w:b/>
        </w:rPr>
      </w:pPr>
      <w:r w:rsidRPr="00977802">
        <w:rPr>
          <w:rFonts w:hint="eastAsia"/>
          <w:b/>
          <w:u w:val="dotted"/>
        </w:rPr>
        <w:t>ログビューア</w:t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ab/>
      </w:r>
      <w:r w:rsidR="001E4735" w:rsidRPr="00977802">
        <w:rPr>
          <w:rFonts w:hint="eastAsia"/>
          <w:b/>
          <w:u w:val="dotted"/>
        </w:rPr>
        <w:t>：</w:t>
      </w:r>
      <w:r w:rsidR="00545FFE">
        <w:rPr>
          <w:u w:val="dotted"/>
        </w:rPr>
        <w:t>Pepper</w:t>
      </w:r>
      <w:r w:rsidRPr="00977802">
        <w:rPr>
          <w:rFonts w:hint="eastAsia"/>
          <w:u w:val="dotted"/>
        </w:rPr>
        <w:t>の中で動いているシステムのログを出力</w:t>
      </w:r>
      <w:r w:rsidR="00B37AAD" w:rsidRPr="008202E3">
        <w:br w:type="column"/>
      </w:r>
      <w:r w:rsidR="00F74131">
        <w:rPr>
          <w:rFonts w:hint="eastAsia"/>
        </w:rPr>
        <w:lastRenderedPageBreak/>
        <w:t>各ファイルの性質</w:t>
      </w:r>
    </w:p>
    <w:p w14:paraId="30AA9DE8" w14:textId="1646AAEF" w:rsidR="00F74131" w:rsidRDefault="00242CBD" w:rsidP="00634AC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DA5515" wp14:editId="55B790B3">
                <wp:simplePos x="0" y="0"/>
                <wp:positionH relativeFrom="column">
                  <wp:posOffset>1371600</wp:posOffset>
                </wp:positionH>
                <wp:positionV relativeFrom="paragraph">
                  <wp:posOffset>3358515</wp:posOffset>
                </wp:positionV>
                <wp:extent cx="1524000" cy="0"/>
                <wp:effectExtent l="50800" t="152400" r="50800" b="20320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line">
                          <a:avLst/>
                        </a:prstGeom>
                        <a:ln w="254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4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264.45pt" to="228pt,26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" strokecolor="#4f81bd [3204]" strokeweight="20pt">
                <v:shadow on="t" opacity="22937f" mv:blur="40000f" origin=",.5" offset="0,23000emu"/>
              </v:line>
            </w:pict>
          </mc:Fallback>
        </mc:AlternateContent>
      </w:r>
      <w:r w:rsidR="00393E33">
        <w:rPr>
          <w:rFonts w:hint="eastAsia"/>
          <w:noProof/>
        </w:rPr>
        <w:drawing>
          <wp:inline distT="0" distB="0" distL="0" distR="0" wp14:anchorId="30A5A29E" wp14:editId="760D1936">
            <wp:extent cx="4117249" cy="3859921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各ファイルの説明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249" cy="38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2B1" w14:textId="36347A5A" w:rsidR="00E3371E" w:rsidRDefault="00E3371E" w:rsidP="00F74131">
      <w:pPr>
        <w:jc w:val="left"/>
      </w:pPr>
      <w:proofErr w:type="gramStart"/>
      <w:r>
        <w:rPr>
          <w:rFonts w:hint="eastAsia"/>
        </w:rPr>
        <w:t>~.</w:t>
      </w:r>
      <w:proofErr w:type="spellStart"/>
      <w:r>
        <w:rPr>
          <w:rFonts w:hint="eastAsia"/>
        </w:rPr>
        <w:t>xar</w:t>
      </w:r>
      <w:proofErr w:type="spellEnd"/>
      <w:proofErr w:type="gramEnd"/>
    </w:p>
    <w:p w14:paraId="1B8DF44C" w14:textId="4FE2C59A" w:rsidR="00E3371E" w:rsidRDefault="00E3371E" w:rsidP="00F74131">
      <w:pPr>
        <w:jc w:val="left"/>
      </w:pPr>
      <w:r>
        <w:rPr>
          <w:rFonts w:hint="eastAsia"/>
        </w:rPr>
        <w:t>BOX</w:t>
      </w:r>
      <w:r>
        <w:rPr>
          <w:rFonts w:hint="eastAsia"/>
        </w:rPr>
        <w:t>の位置や内容が全て記述されているファイル</w:t>
      </w:r>
    </w:p>
    <w:p w14:paraId="49C394F6" w14:textId="77777777" w:rsidR="00E3371E" w:rsidRDefault="00E3371E" w:rsidP="00F74131">
      <w:pPr>
        <w:jc w:val="left"/>
      </w:pPr>
    </w:p>
    <w:p w14:paraId="6F369069" w14:textId="0176C1B3" w:rsidR="00E3371E" w:rsidRDefault="00E3371E" w:rsidP="00F74131">
      <w:pPr>
        <w:jc w:val="left"/>
      </w:pPr>
      <w:r>
        <w:t>i</w:t>
      </w:r>
      <w:r>
        <w:rPr>
          <w:rFonts w:hint="eastAsia"/>
        </w:rPr>
        <w:t>con.</w:t>
      </w:r>
      <w:r>
        <w:t>png</w:t>
      </w:r>
    </w:p>
    <w:p w14:paraId="2FE1CF78" w14:textId="27502862" w:rsidR="00E3371E" w:rsidRDefault="00E3371E" w:rsidP="00F74131">
      <w:pPr>
        <w:jc w:val="left"/>
      </w:pPr>
      <w:r>
        <w:rPr>
          <w:rFonts w:hint="eastAsia"/>
        </w:rPr>
        <w:t>アプリアイコンの画像ファイル</w:t>
      </w:r>
    </w:p>
    <w:p w14:paraId="4929F62B" w14:textId="77777777" w:rsidR="00E3371E" w:rsidRDefault="00E3371E" w:rsidP="00F74131">
      <w:pPr>
        <w:jc w:val="left"/>
      </w:pPr>
    </w:p>
    <w:p w14:paraId="5A9EC8A3" w14:textId="6CFB9AAA" w:rsidR="00E3371E" w:rsidRDefault="00E3371E" w:rsidP="00F74131">
      <w:pPr>
        <w:jc w:val="left"/>
      </w:pPr>
      <w:r>
        <w:t>manifest.xml</w:t>
      </w:r>
    </w:p>
    <w:p w14:paraId="1883F4AD" w14:textId="6C6EA6A4" w:rsidR="00E3371E" w:rsidRDefault="00E3371E" w:rsidP="00F74131">
      <w:pPr>
        <w:jc w:val="left"/>
      </w:pPr>
      <w:r>
        <w:rPr>
          <w:rFonts w:hint="eastAsia"/>
        </w:rPr>
        <w:t>アプリのプロパティ情報などが記述されたファイル</w:t>
      </w:r>
    </w:p>
    <w:p w14:paraId="194E5410" w14:textId="77777777" w:rsidR="00E3371E" w:rsidRDefault="00E3371E" w:rsidP="00F74131">
      <w:pPr>
        <w:jc w:val="left"/>
      </w:pPr>
    </w:p>
    <w:p w14:paraId="69D59CCC" w14:textId="42ED1B65" w:rsidR="00E3371E" w:rsidRDefault="00E3371E" w:rsidP="00F74131">
      <w:pPr>
        <w:jc w:val="left"/>
      </w:pPr>
      <w:proofErr w:type="gramStart"/>
      <w:r>
        <w:rPr>
          <w:rFonts w:hint="eastAsia"/>
        </w:rPr>
        <w:t>~.</w:t>
      </w:r>
      <w:proofErr w:type="spellStart"/>
      <w:r>
        <w:rPr>
          <w:rFonts w:hint="eastAsia"/>
        </w:rPr>
        <w:t>pml</w:t>
      </w:r>
      <w:proofErr w:type="spellEnd"/>
      <w:proofErr w:type="gramEnd"/>
    </w:p>
    <w:p w14:paraId="1D40D101" w14:textId="347CBF18" w:rsidR="00E3371E" w:rsidRDefault="00E3371E" w:rsidP="00F74131">
      <w:pPr>
        <w:jc w:val="left"/>
      </w:pPr>
      <w:r>
        <w:rPr>
          <w:rFonts w:hint="eastAsia"/>
        </w:rPr>
        <w:t>上記全てのファイルの入れ物となるファイル</w:t>
      </w:r>
    </w:p>
    <w:p w14:paraId="04E0E97E" w14:textId="77777777" w:rsidR="00E3371E" w:rsidRDefault="00E3371E" w:rsidP="00F74131">
      <w:pPr>
        <w:jc w:val="left"/>
      </w:pPr>
    </w:p>
    <w:p w14:paraId="436A3168" w14:textId="77777777" w:rsidR="00E3371E" w:rsidRDefault="00E3371E" w:rsidP="00F74131">
      <w:pPr>
        <w:jc w:val="left"/>
      </w:pPr>
    </w:p>
    <w:p w14:paraId="5BF64A2E" w14:textId="77777777" w:rsidR="00E3371E" w:rsidRDefault="00E3371E" w:rsidP="00F74131">
      <w:pPr>
        <w:jc w:val="left"/>
      </w:pPr>
    </w:p>
    <w:p w14:paraId="3BBBD0D3" w14:textId="022300DD" w:rsidR="00F74131" w:rsidRDefault="00F74131" w:rsidP="00E1555A">
      <w:pPr>
        <w:pStyle w:val="1"/>
      </w:pPr>
      <w:r>
        <w:br w:type="column"/>
      </w:r>
      <w:bookmarkStart w:id="3" w:name="_Toc310785725"/>
      <w:r w:rsidR="00545FFE">
        <w:lastRenderedPageBreak/>
        <w:t>Pepper</w:t>
      </w:r>
      <w:r>
        <w:rPr>
          <w:rFonts w:hint="eastAsia"/>
        </w:rPr>
        <w:t>との接続方法</w:t>
      </w:r>
      <w:bookmarkEnd w:id="3"/>
    </w:p>
    <w:p w14:paraId="4DA431BB" w14:textId="77777777" w:rsidR="00977802" w:rsidRDefault="00977802" w:rsidP="00F74131">
      <w:pPr>
        <w:jc w:val="left"/>
      </w:pPr>
    </w:p>
    <w:p w14:paraId="1BFC8840" w14:textId="77777777" w:rsidR="00F74131" w:rsidRDefault="00F74131" w:rsidP="00F74131">
      <w:pPr>
        <w:jc w:val="left"/>
      </w:pPr>
      <w:r>
        <w:rPr>
          <w:rFonts w:hint="eastAsia"/>
        </w:rPr>
        <w:t>有線</w:t>
      </w:r>
    </w:p>
    <w:p w14:paraId="1F7A23E6" w14:textId="77777777" w:rsidR="005E21A3" w:rsidRDefault="005E21A3" w:rsidP="00F74131">
      <w:pPr>
        <w:jc w:val="left"/>
      </w:pPr>
    </w:p>
    <w:p w14:paraId="6F8D343C" w14:textId="1E391960" w:rsidR="00634AC3" w:rsidRDefault="00545FFE" w:rsidP="005E21A3">
      <w:pPr>
        <w:jc w:val="center"/>
      </w:pPr>
      <w:r w:rsidRPr="00545FFE">
        <w:drawing>
          <wp:inline distT="0" distB="0" distL="0" distR="0" wp14:anchorId="0AD72FAA" wp14:editId="52834DA2">
            <wp:extent cx="2740769" cy="2433086"/>
            <wp:effectExtent l="0" t="0" r="2540" b="571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517" cy="24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0FC1" w14:textId="77777777" w:rsidR="005E21A3" w:rsidRDefault="005E21A3" w:rsidP="005E21A3">
      <w:pPr>
        <w:jc w:val="center"/>
      </w:pPr>
    </w:p>
    <w:p w14:paraId="07397B1C" w14:textId="4CF6B003" w:rsidR="008838DC" w:rsidRDefault="00545FFE" w:rsidP="00634AC3">
      <w:pPr>
        <w:jc w:val="left"/>
      </w:pPr>
      <w:r>
        <w:t>Pepper</w:t>
      </w:r>
      <w:r w:rsidR="00E3371E">
        <w:rPr>
          <w:rFonts w:hint="eastAsia"/>
        </w:rPr>
        <w:t>の後頭部のカバーを外して、</w:t>
      </w:r>
      <w:r w:rsidR="00E3371E">
        <w:rPr>
          <w:rFonts w:hint="eastAsia"/>
        </w:rPr>
        <w:t>LAN</w:t>
      </w:r>
      <w:r w:rsidR="00E3371E">
        <w:rPr>
          <w:rFonts w:hint="eastAsia"/>
        </w:rPr>
        <w:t>ケーブルを接続</w:t>
      </w:r>
    </w:p>
    <w:p w14:paraId="4F274933" w14:textId="77777777" w:rsidR="00E3371E" w:rsidRDefault="00E3371E" w:rsidP="00634AC3">
      <w:pPr>
        <w:jc w:val="left"/>
      </w:pPr>
    </w:p>
    <w:p w14:paraId="4334A282" w14:textId="7DE5E6C2" w:rsidR="008838DC" w:rsidRDefault="0094296F" w:rsidP="00634AC3">
      <w:pPr>
        <w:jc w:val="left"/>
      </w:pPr>
      <w:r>
        <w:br w:type="column"/>
      </w:r>
      <w:r w:rsidR="008838DC">
        <w:rPr>
          <w:rFonts w:hint="eastAsia"/>
        </w:rPr>
        <w:lastRenderedPageBreak/>
        <w:t>無線</w:t>
      </w:r>
    </w:p>
    <w:p w14:paraId="77D2ABA5" w14:textId="77777777" w:rsidR="0094296F" w:rsidRDefault="0094296F" w:rsidP="00634AC3">
      <w:pPr>
        <w:jc w:val="left"/>
      </w:pPr>
    </w:p>
    <w:p w14:paraId="4D09BB2B" w14:textId="5921EE29" w:rsidR="008838DC" w:rsidRDefault="00BE3D52" w:rsidP="00634AC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BA702B" wp14:editId="5BC946E7">
                <wp:simplePos x="0" y="0"/>
                <wp:positionH relativeFrom="column">
                  <wp:posOffset>543757</wp:posOffset>
                </wp:positionH>
                <wp:positionV relativeFrom="paragraph">
                  <wp:posOffset>2712868</wp:posOffset>
                </wp:positionV>
                <wp:extent cx="533400" cy="0"/>
                <wp:effectExtent l="50800" t="50800" r="76200" b="127000"/>
                <wp:wrapNone/>
                <wp:docPr id="89" name="直線コネクタ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 w="762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9" o:spid="_x0000_s1026" style="position:absolute;left:0;text-align:lef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8pt,213.6pt" to="84.8pt,213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" strokecolor="#4f81bd [3204]" strokeweight="6pt">
                <v:shadow on="t" opacity="22937f" mv:blur="40000f" origin=",.5" offset="0,23000emu"/>
              </v:line>
            </w:pict>
          </mc:Fallback>
        </mc:AlternateContent>
      </w:r>
      <w:r w:rsidR="00242CB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E0AB4F" wp14:editId="36B82503">
                <wp:simplePos x="0" y="0"/>
                <wp:positionH relativeFrom="column">
                  <wp:posOffset>533400</wp:posOffset>
                </wp:positionH>
                <wp:positionV relativeFrom="paragraph">
                  <wp:posOffset>2667000</wp:posOffset>
                </wp:positionV>
                <wp:extent cx="533400" cy="0"/>
                <wp:effectExtent l="50800" t="50800" r="76200" b="127000"/>
                <wp:wrapNone/>
                <wp:docPr id="41" name="直線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 w="762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4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pt,210pt" to="84pt,21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" strokecolor="#4f81bd [3204]" strokeweight="6pt">
                <v:shadow on="t" opacity="22937f" mv:blur="40000f" origin=",.5" offset="0,23000emu"/>
              </v:line>
            </w:pict>
          </mc:Fallback>
        </mc:AlternateContent>
      </w:r>
      <w:r w:rsidR="0094296F">
        <w:rPr>
          <w:noProof/>
        </w:rPr>
        <w:drawing>
          <wp:inline distT="0" distB="0" distL="0" distR="0" wp14:anchorId="736BBEA9" wp14:editId="1DE8065E">
            <wp:extent cx="5490089" cy="3207829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3 13.30.3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2" t="16454" r="12226" b="16427"/>
                    <a:stretch/>
                  </pic:blipFill>
                  <pic:spPr bwMode="auto">
                    <a:xfrm>
                      <a:off x="0" y="0"/>
                      <a:ext cx="5490089" cy="320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680FC5F6" w14:textId="77777777" w:rsidR="0094296F" w:rsidRDefault="0094296F" w:rsidP="00634AC3">
      <w:pPr>
        <w:jc w:val="left"/>
      </w:pPr>
    </w:p>
    <w:p w14:paraId="2A536EED" w14:textId="47FB5077" w:rsidR="0094296F" w:rsidRDefault="00545FFE" w:rsidP="00634AC3">
      <w:pPr>
        <w:jc w:val="left"/>
      </w:pPr>
      <w:r>
        <w:rPr>
          <w:rFonts w:hint="eastAsia"/>
        </w:rPr>
        <w:t>Pepper</w:t>
      </w:r>
      <w:r w:rsidR="0094296F">
        <w:rPr>
          <w:rFonts w:hint="eastAsia"/>
        </w:rPr>
        <w:t>が初めて使う</w:t>
      </w:r>
      <w:r w:rsidR="0094296F">
        <w:rPr>
          <w:rFonts w:hint="eastAsia"/>
        </w:rPr>
        <w:t>Wi</w:t>
      </w:r>
      <w:r w:rsidR="0094296F">
        <w:rPr>
          <w:rFonts w:hint="eastAsia"/>
        </w:rPr>
        <w:t>−</w:t>
      </w:r>
      <w:r w:rsidR="0094296F">
        <w:rPr>
          <w:rFonts w:hint="eastAsia"/>
        </w:rPr>
        <w:t>Fi</w:t>
      </w:r>
      <w:r w:rsidR="0094296F">
        <w:rPr>
          <w:rFonts w:hint="eastAsia"/>
        </w:rPr>
        <w:t>の場合、</w:t>
      </w:r>
    </w:p>
    <w:p w14:paraId="095E4062" w14:textId="4376B15B" w:rsidR="008838DC" w:rsidRDefault="0094296F" w:rsidP="00634AC3">
      <w:pPr>
        <w:jc w:val="left"/>
      </w:pPr>
      <w:r>
        <w:rPr>
          <w:rFonts w:hint="eastAsia"/>
        </w:rPr>
        <w:t>一度、有線を</w:t>
      </w:r>
      <w:r w:rsidR="00545FFE">
        <w:rPr>
          <w:rFonts w:hint="eastAsia"/>
        </w:rPr>
        <w:t>Pepper</w:t>
      </w:r>
      <w:r>
        <w:rPr>
          <w:rFonts w:hint="eastAsia"/>
        </w:rPr>
        <w:t>につなぎ、</w:t>
      </w:r>
      <w:r w:rsidR="00E3371E">
        <w:rPr>
          <w:rFonts w:hint="eastAsia"/>
        </w:rPr>
        <w:t>ロボットウェブページ</w:t>
      </w:r>
      <w:r w:rsidR="006D0CDF" w:rsidRPr="006D0CDF">
        <w:rPr>
          <w:rFonts w:hint="eastAsia"/>
          <w:vertAlign w:val="superscript"/>
        </w:rPr>
        <w:t>※</w:t>
      </w:r>
      <w:r w:rsidR="006D0CDF" w:rsidRPr="006D0CDF">
        <w:rPr>
          <w:rFonts w:hint="eastAsia"/>
          <w:vertAlign w:val="superscript"/>
        </w:rPr>
        <w:t>2</w:t>
      </w:r>
      <w:r w:rsidR="000D160D">
        <w:rPr>
          <w:rFonts w:hint="eastAsia"/>
        </w:rPr>
        <w:t>へアクセス</w:t>
      </w:r>
    </w:p>
    <w:p w14:paraId="5D03DA7D" w14:textId="02BCDFB1" w:rsidR="006D0CDF" w:rsidRDefault="006D0CDF" w:rsidP="00634AC3">
      <w:pPr>
        <w:jc w:val="left"/>
      </w:pPr>
      <w:r>
        <w:rPr>
          <w:rFonts w:hint="eastAsia"/>
        </w:rPr>
        <w:t>ネットワーク設定タブから任意の</w:t>
      </w:r>
      <w:r>
        <w:rPr>
          <w:rFonts w:hint="eastAsia"/>
        </w:rPr>
        <w:t>Wi</w:t>
      </w:r>
      <w:r>
        <w:rPr>
          <w:rFonts w:hint="eastAsia"/>
        </w:rPr>
        <w:t>−</w:t>
      </w:r>
      <w:r>
        <w:rPr>
          <w:rFonts w:hint="eastAsia"/>
        </w:rPr>
        <w:t>Fi</w:t>
      </w:r>
      <w:r>
        <w:rPr>
          <w:rFonts w:hint="eastAsia"/>
        </w:rPr>
        <w:t>を選択して</w:t>
      </w:r>
      <w:r w:rsidR="000D160D">
        <w:rPr>
          <w:rFonts w:hint="eastAsia"/>
        </w:rPr>
        <w:t>、</w:t>
      </w:r>
    </w:p>
    <w:p w14:paraId="5C90F11B" w14:textId="091FF939" w:rsidR="006D0CDF" w:rsidRDefault="00545FFE" w:rsidP="00634AC3">
      <w:pPr>
        <w:jc w:val="left"/>
      </w:pPr>
      <w:r>
        <w:rPr>
          <w:rFonts w:hint="eastAsia"/>
        </w:rPr>
        <w:t>Pepper</w:t>
      </w:r>
      <w:r w:rsidR="006D0CDF">
        <w:rPr>
          <w:rFonts w:hint="eastAsia"/>
        </w:rPr>
        <w:t>を</w:t>
      </w:r>
      <w:r w:rsidR="006D0CDF">
        <w:rPr>
          <w:rFonts w:hint="eastAsia"/>
        </w:rPr>
        <w:t>Wi</w:t>
      </w:r>
      <w:r w:rsidR="006D0CDF">
        <w:rPr>
          <w:rFonts w:hint="eastAsia"/>
        </w:rPr>
        <w:t>−</w:t>
      </w:r>
      <w:r w:rsidR="006D0CDF">
        <w:rPr>
          <w:rFonts w:hint="eastAsia"/>
        </w:rPr>
        <w:t>Fi</w:t>
      </w:r>
      <w:r w:rsidR="000D160D">
        <w:rPr>
          <w:rFonts w:hint="eastAsia"/>
        </w:rPr>
        <w:t>と接続</w:t>
      </w:r>
    </w:p>
    <w:p w14:paraId="7F47AD46" w14:textId="77777777" w:rsidR="000D160D" w:rsidRDefault="000D160D" w:rsidP="00634AC3">
      <w:pPr>
        <w:jc w:val="left"/>
      </w:pPr>
    </w:p>
    <w:p w14:paraId="6FD2DAC9" w14:textId="4DD9D294" w:rsidR="006D0CDF" w:rsidRDefault="0094296F" w:rsidP="00634AC3">
      <w:pPr>
        <w:jc w:val="left"/>
      </w:pPr>
      <w:r>
        <w:rPr>
          <w:rFonts w:hint="eastAsia"/>
        </w:rPr>
        <w:t xml:space="preserve">★　</w:t>
      </w:r>
      <w:r w:rsidR="006D0CDF">
        <w:rPr>
          <w:rFonts w:hint="eastAsia"/>
        </w:rPr>
        <w:t>無線で</w:t>
      </w:r>
      <w:r w:rsidR="00545FFE">
        <w:rPr>
          <w:rFonts w:hint="eastAsia"/>
        </w:rPr>
        <w:t>Pepper</w:t>
      </w:r>
      <w:r w:rsidR="006D0CDF">
        <w:rPr>
          <w:rFonts w:hint="eastAsia"/>
        </w:rPr>
        <w:t>と接続する場合は、</w:t>
      </w:r>
    </w:p>
    <w:p w14:paraId="7FD8A852" w14:textId="473F8142" w:rsidR="008838DC" w:rsidRDefault="0094296F" w:rsidP="00634AC3">
      <w:pPr>
        <w:jc w:val="left"/>
      </w:pPr>
      <w:r>
        <w:rPr>
          <w:rFonts w:hint="eastAsia"/>
        </w:rPr>
        <w:t xml:space="preserve">　　</w:t>
      </w:r>
      <w:r w:rsidR="006D0CDF">
        <w:rPr>
          <w:rFonts w:hint="eastAsia"/>
        </w:rPr>
        <w:t>PC</w:t>
      </w:r>
      <w:r w:rsidR="006D0CDF">
        <w:rPr>
          <w:rFonts w:hint="eastAsia"/>
        </w:rPr>
        <w:t>と</w:t>
      </w:r>
      <w:r w:rsidR="00545FFE">
        <w:rPr>
          <w:rFonts w:hint="eastAsia"/>
        </w:rPr>
        <w:t>Pepper</w:t>
      </w:r>
      <w:r w:rsidR="006D0CDF">
        <w:rPr>
          <w:rFonts w:hint="eastAsia"/>
        </w:rPr>
        <w:t>を同じ</w:t>
      </w:r>
      <w:r w:rsidR="006D0CDF">
        <w:rPr>
          <w:rFonts w:hint="eastAsia"/>
        </w:rPr>
        <w:t>Wi</w:t>
      </w:r>
      <w:r w:rsidR="006D0CDF">
        <w:rPr>
          <w:rFonts w:hint="eastAsia"/>
        </w:rPr>
        <w:t>−</w:t>
      </w:r>
      <w:r w:rsidR="006D0CDF">
        <w:rPr>
          <w:rFonts w:hint="eastAsia"/>
        </w:rPr>
        <w:t>Fi</w:t>
      </w:r>
      <w:r w:rsidR="006D0CDF">
        <w:rPr>
          <w:rFonts w:hint="eastAsia"/>
        </w:rPr>
        <w:t>に接続する必要があります。</w:t>
      </w:r>
    </w:p>
    <w:p w14:paraId="35BE3EE3" w14:textId="77777777" w:rsidR="008838DC" w:rsidRDefault="008838DC" w:rsidP="00634AC3">
      <w:pPr>
        <w:jc w:val="left"/>
      </w:pPr>
    </w:p>
    <w:p w14:paraId="4BA8C35C" w14:textId="63CCDEA6" w:rsidR="0094296F" w:rsidRDefault="0094296F" w:rsidP="00634AC3">
      <w:pPr>
        <w:jc w:val="left"/>
      </w:pPr>
      <w:r>
        <w:rPr>
          <w:rFonts w:hint="eastAsia"/>
        </w:rPr>
        <w:t>※</w:t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ロボットウェブページには、</w:t>
      </w:r>
      <w:r w:rsidR="00545FFE">
        <w:rPr>
          <w:rFonts w:hint="eastAsia"/>
        </w:rPr>
        <w:t>Pepper</w:t>
      </w:r>
      <w:r>
        <w:rPr>
          <w:rFonts w:hint="eastAsia"/>
        </w:rPr>
        <w:t>と</w:t>
      </w:r>
      <w:r>
        <w:rPr>
          <w:rFonts w:hint="eastAsia"/>
        </w:rPr>
        <w:t>PC</w:t>
      </w:r>
      <w:r>
        <w:rPr>
          <w:rFonts w:hint="eastAsia"/>
        </w:rPr>
        <w:t>を接続した状態で</w:t>
      </w:r>
    </w:p>
    <w:p w14:paraId="5FE833C4" w14:textId="3E326BD8" w:rsidR="0094296F" w:rsidRDefault="0094296F" w:rsidP="0094296F">
      <w:pPr>
        <w:ind w:firstLine="960"/>
        <w:jc w:val="left"/>
      </w:pPr>
      <w:r>
        <w:rPr>
          <w:rFonts w:hint="eastAsia"/>
        </w:rPr>
        <w:t>ブラウザに</w:t>
      </w:r>
      <w:r w:rsidR="00545FFE">
        <w:rPr>
          <w:rFonts w:hint="eastAsia"/>
        </w:rPr>
        <w:t>Pepper</w:t>
      </w:r>
      <w:r>
        <w:rPr>
          <w:rFonts w:hint="eastAsia"/>
        </w:rPr>
        <w:t>の</w:t>
      </w:r>
      <w:r>
        <w:rPr>
          <w:rFonts w:hint="eastAsia"/>
        </w:rPr>
        <w:t>IP</w:t>
      </w:r>
      <w:r>
        <w:rPr>
          <w:rFonts w:hint="eastAsia"/>
        </w:rPr>
        <w:t>か</w:t>
      </w:r>
      <w:r>
        <w:t xml:space="preserve"> **(</w:t>
      </w:r>
      <w:r w:rsidR="00545FFE" w:rsidRPr="00545FFE">
        <w:rPr>
          <w:rFonts w:hint="eastAsia"/>
        </w:rPr>
        <w:t xml:space="preserve"> </w:t>
      </w:r>
      <w:r w:rsidR="00545FFE">
        <w:rPr>
          <w:rFonts w:hint="eastAsia"/>
        </w:rPr>
        <w:t>Pepper</w:t>
      </w:r>
      <w:r>
        <w:rPr>
          <w:rFonts w:hint="eastAsia"/>
        </w:rPr>
        <w:t>の名前</w:t>
      </w:r>
      <w:r>
        <w:t>).local/</w:t>
      </w:r>
      <w:r>
        <w:rPr>
          <w:rFonts w:hint="eastAsia"/>
        </w:rPr>
        <w:t>で</w:t>
      </w:r>
    </w:p>
    <w:p w14:paraId="547E51C8" w14:textId="77777777" w:rsidR="0094296F" w:rsidRDefault="0094296F" w:rsidP="0094296F">
      <w:pPr>
        <w:ind w:left="960"/>
        <w:jc w:val="left"/>
      </w:pPr>
      <w:r>
        <w:rPr>
          <w:rFonts w:hint="eastAsia"/>
        </w:rPr>
        <w:t>接続する事ができます。</w:t>
      </w:r>
    </w:p>
    <w:p w14:paraId="5DD1B16D" w14:textId="77777777" w:rsidR="0094296F" w:rsidRDefault="0094296F" w:rsidP="0094296F">
      <w:pPr>
        <w:jc w:val="left"/>
      </w:pPr>
    </w:p>
    <w:p w14:paraId="5E7F4FEC" w14:textId="145CAF7C" w:rsidR="008838DC" w:rsidRDefault="0094296F" w:rsidP="0094296F">
      <w:pPr>
        <w:jc w:val="left"/>
      </w:pPr>
      <w:r>
        <w:br w:type="column"/>
      </w:r>
      <w:r w:rsidR="00977802">
        <w:rPr>
          <w:rFonts w:hint="eastAsia"/>
        </w:rPr>
        <w:lastRenderedPageBreak/>
        <w:t>コレグラフと</w:t>
      </w:r>
      <w:r w:rsidR="00545FFE">
        <w:rPr>
          <w:rFonts w:hint="eastAsia"/>
        </w:rPr>
        <w:t>Pepper</w:t>
      </w:r>
      <w:r w:rsidR="00977802">
        <w:rPr>
          <w:rFonts w:hint="eastAsia"/>
        </w:rPr>
        <w:t>の</w:t>
      </w:r>
      <w:r w:rsidR="008838DC">
        <w:rPr>
          <w:rFonts w:hint="eastAsia"/>
        </w:rPr>
        <w:t>接続</w:t>
      </w:r>
    </w:p>
    <w:p w14:paraId="6F5F24FB" w14:textId="77777777" w:rsidR="008838DC" w:rsidRDefault="008838DC" w:rsidP="00634AC3">
      <w:pPr>
        <w:jc w:val="left"/>
      </w:pPr>
    </w:p>
    <w:p w14:paraId="6A855E73" w14:textId="77777777" w:rsidR="00634AC3" w:rsidRDefault="00634AC3" w:rsidP="00634AC3">
      <w:pPr>
        <w:jc w:val="center"/>
      </w:pPr>
      <w:r>
        <w:rPr>
          <w:noProof/>
        </w:rPr>
        <w:drawing>
          <wp:inline distT="0" distB="0" distL="0" distR="0" wp14:anchorId="5AABFD8D" wp14:editId="22350159">
            <wp:extent cx="4014825" cy="2029548"/>
            <wp:effectExtent l="0" t="0" r="0" b="254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コレグラフ接続ボタン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2" b="41829"/>
                    <a:stretch/>
                  </pic:blipFill>
                  <pic:spPr bwMode="auto">
                    <a:xfrm>
                      <a:off x="0" y="0"/>
                      <a:ext cx="4016670" cy="203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FB7DF48" w14:textId="77777777" w:rsidR="000D160D" w:rsidRDefault="000D160D" w:rsidP="000D160D">
      <w:pPr>
        <w:jc w:val="left"/>
      </w:pPr>
    </w:p>
    <w:p w14:paraId="5B95E5E3" w14:textId="16F82067" w:rsidR="000D160D" w:rsidRDefault="000D160D" w:rsidP="000D160D">
      <w:pPr>
        <w:jc w:val="left"/>
      </w:pPr>
      <w:r>
        <w:rPr>
          <w:rFonts w:hint="eastAsia"/>
        </w:rPr>
        <w:t>有線、もしくは無線で</w:t>
      </w:r>
      <w:r w:rsidR="00545FFE">
        <w:rPr>
          <w:rFonts w:hint="eastAsia"/>
        </w:rPr>
        <w:t>Pepper</w:t>
      </w:r>
      <w:r>
        <w:rPr>
          <w:rFonts w:hint="eastAsia"/>
        </w:rPr>
        <w:t>と接続した後、</w:t>
      </w:r>
    </w:p>
    <w:p w14:paraId="20A11BE5" w14:textId="77777777" w:rsidR="000D160D" w:rsidRDefault="000D160D" w:rsidP="000D160D">
      <w:pPr>
        <w:jc w:val="left"/>
      </w:pPr>
      <w:r>
        <w:rPr>
          <w:rFonts w:hint="eastAsia"/>
        </w:rPr>
        <w:t>コレグラフの接続ボタンをクリック</w:t>
      </w:r>
    </w:p>
    <w:p w14:paraId="57A168E9" w14:textId="77777777" w:rsidR="000D160D" w:rsidRDefault="000D160D" w:rsidP="0094296F"/>
    <w:p w14:paraId="151ED04F" w14:textId="77777777" w:rsidR="00634AC3" w:rsidRDefault="00634AC3" w:rsidP="00634AC3">
      <w:pPr>
        <w:jc w:val="center"/>
      </w:pPr>
      <w:r>
        <w:rPr>
          <w:noProof/>
        </w:rPr>
        <w:drawing>
          <wp:inline distT="0" distB="0" distL="0" distR="0" wp14:anchorId="3934A86A" wp14:editId="5CBAB411">
            <wp:extent cx="4681713" cy="2519543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接続画面ーNAO選択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0" t="5621" r="5499" b="15152"/>
                    <a:stretch/>
                  </pic:blipFill>
                  <pic:spPr bwMode="auto">
                    <a:xfrm>
                      <a:off x="0" y="0"/>
                      <a:ext cx="4685730" cy="252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87457FB" w14:textId="77777777" w:rsidR="0094296F" w:rsidRDefault="0094296F" w:rsidP="00634AC3">
      <w:pPr>
        <w:jc w:val="center"/>
      </w:pPr>
    </w:p>
    <w:p w14:paraId="66429EB0" w14:textId="3D42F611" w:rsidR="000D160D" w:rsidRDefault="00545FFE" w:rsidP="000D160D">
      <w:pPr>
        <w:jc w:val="left"/>
      </w:pPr>
      <w:r>
        <w:rPr>
          <w:rFonts w:hint="eastAsia"/>
        </w:rPr>
        <w:t>Pepper</w:t>
      </w:r>
      <w:r w:rsidR="000D160D">
        <w:rPr>
          <w:rFonts w:hint="eastAsia"/>
        </w:rPr>
        <w:t>のアイコンをダブルクリック、もしくは右側にある入力スペースに</w:t>
      </w:r>
    </w:p>
    <w:p w14:paraId="24CEC34B" w14:textId="4A9BEEE7" w:rsidR="000D160D" w:rsidRDefault="000D160D" w:rsidP="000D160D">
      <w:pPr>
        <w:jc w:val="left"/>
      </w:pPr>
      <w:r>
        <w:rPr>
          <w:rFonts w:hint="eastAsia"/>
        </w:rPr>
        <w:t>IP</w:t>
      </w:r>
      <w:r>
        <w:rPr>
          <w:rFonts w:hint="eastAsia"/>
        </w:rPr>
        <w:t>、または　（</w:t>
      </w:r>
      <w:r w:rsidR="00545FFE">
        <w:rPr>
          <w:rFonts w:hint="eastAsia"/>
        </w:rPr>
        <w:t>Pepper</w:t>
      </w:r>
      <w:r>
        <w:rPr>
          <w:rFonts w:hint="eastAsia"/>
        </w:rPr>
        <w:t>の名前）</w:t>
      </w:r>
      <w:r>
        <w:t>.local/</w:t>
      </w:r>
      <w:r>
        <w:rPr>
          <w:rFonts w:hint="eastAsia"/>
        </w:rPr>
        <w:t>と入力して</w:t>
      </w:r>
    </w:p>
    <w:p w14:paraId="2B26E9AA" w14:textId="4CBFF6F1" w:rsidR="000D160D" w:rsidRDefault="00545FFE" w:rsidP="000D160D">
      <w:pPr>
        <w:jc w:val="left"/>
      </w:pPr>
      <w:r>
        <w:rPr>
          <w:rFonts w:hint="eastAsia"/>
        </w:rPr>
        <w:t>Pepper</w:t>
      </w:r>
      <w:r w:rsidR="000D160D">
        <w:rPr>
          <w:rFonts w:hint="eastAsia"/>
        </w:rPr>
        <w:t>とコレグラフを接続します。</w:t>
      </w:r>
    </w:p>
    <w:p w14:paraId="702C4FB3" w14:textId="66CD5411" w:rsidR="00F74131" w:rsidRDefault="000D160D" w:rsidP="00634AC3">
      <w:pPr>
        <w:jc w:val="left"/>
      </w:pPr>
      <w:r>
        <w:rPr>
          <w:rFonts w:hint="eastAsia"/>
        </w:rPr>
        <w:t>例：</w:t>
      </w:r>
      <w:r>
        <w:rPr>
          <w:rFonts w:hint="eastAsia"/>
        </w:rPr>
        <w:t>111</w:t>
      </w:r>
      <w:r>
        <w:t>.222.</w:t>
      </w:r>
      <w:r w:rsidR="0094296F">
        <w:t xml:space="preserve">333.44 </w:t>
      </w:r>
      <w:r w:rsidR="0094296F">
        <w:rPr>
          <w:rFonts w:hint="eastAsia"/>
        </w:rPr>
        <w:t>もしくは</w:t>
      </w:r>
      <w:r w:rsidR="0094296F">
        <w:t xml:space="preserve"> </w:t>
      </w:r>
      <w:proofErr w:type="spellStart"/>
      <w:r w:rsidR="00545FFE">
        <w:t>Pepper</w:t>
      </w:r>
      <w:r w:rsidR="0094296F">
        <w:t>.local</w:t>
      </w:r>
      <w:proofErr w:type="spellEnd"/>
      <w:r w:rsidR="0094296F">
        <w:t>/</w:t>
      </w:r>
    </w:p>
    <w:p w14:paraId="4C66E706" w14:textId="77777777" w:rsidR="0094296F" w:rsidRDefault="0094296F" w:rsidP="00634AC3">
      <w:pPr>
        <w:jc w:val="left"/>
      </w:pPr>
    </w:p>
    <w:p w14:paraId="019ADDF3" w14:textId="44EE7A1F" w:rsidR="0094296F" w:rsidRDefault="0094296F" w:rsidP="0094296F">
      <w:pPr>
        <w:jc w:val="left"/>
      </w:pPr>
      <w:r>
        <w:rPr>
          <w:rFonts w:hint="eastAsia"/>
        </w:rPr>
        <w:t xml:space="preserve">★　</w:t>
      </w:r>
      <w:r>
        <w:rPr>
          <w:rFonts w:hint="eastAsia"/>
        </w:rPr>
        <w:t>IP</w:t>
      </w:r>
      <w:r>
        <w:rPr>
          <w:rFonts w:hint="eastAsia"/>
        </w:rPr>
        <w:t>アドレスは</w:t>
      </w:r>
      <w:r w:rsidR="00545FFE">
        <w:rPr>
          <w:rFonts w:hint="eastAsia"/>
        </w:rPr>
        <w:t>Pepper</w:t>
      </w:r>
      <w:r>
        <w:rPr>
          <w:rFonts w:hint="eastAsia"/>
        </w:rPr>
        <w:t>起動中に胸のボタンを一度押しすることで</w:t>
      </w:r>
    </w:p>
    <w:p w14:paraId="47C48845" w14:textId="3FE3151E" w:rsidR="0094296F" w:rsidRDefault="0094296F" w:rsidP="0094296F">
      <w:pPr>
        <w:jc w:val="left"/>
      </w:pPr>
      <w:r>
        <w:rPr>
          <w:rFonts w:hint="eastAsia"/>
        </w:rPr>
        <w:t xml:space="preserve">　　</w:t>
      </w:r>
      <w:r w:rsidR="00545FFE">
        <w:rPr>
          <w:rFonts w:hint="eastAsia"/>
        </w:rPr>
        <w:t>Pepper</w:t>
      </w:r>
      <w:r>
        <w:rPr>
          <w:rFonts w:hint="eastAsia"/>
        </w:rPr>
        <w:t>が発言します。</w:t>
      </w:r>
    </w:p>
    <w:p w14:paraId="72D86BFF" w14:textId="77777777" w:rsidR="00F74131" w:rsidRDefault="00F74131" w:rsidP="00E1555A">
      <w:pPr>
        <w:pStyle w:val="1"/>
      </w:pPr>
      <w:r>
        <w:br w:type="column"/>
      </w:r>
      <w:bookmarkStart w:id="4" w:name="_Toc310785726"/>
      <w:r>
        <w:rPr>
          <w:rFonts w:hint="eastAsia"/>
        </w:rPr>
        <w:lastRenderedPageBreak/>
        <w:t>アプリの編集方法</w:t>
      </w:r>
      <w:bookmarkEnd w:id="4"/>
    </w:p>
    <w:p w14:paraId="651B04E2" w14:textId="77777777" w:rsidR="00F74131" w:rsidRDefault="00F74131" w:rsidP="00F74131">
      <w:pPr>
        <w:jc w:val="left"/>
      </w:pPr>
      <w:r>
        <w:rPr>
          <w:rFonts w:hint="eastAsia"/>
        </w:rPr>
        <w:t>アプリファイルを開く</w:t>
      </w:r>
    </w:p>
    <w:p w14:paraId="61E56359" w14:textId="77777777" w:rsidR="006D0CDF" w:rsidRDefault="006D0CDF" w:rsidP="00F74131">
      <w:pPr>
        <w:jc w:val="left"/>
      </w:pPr>
    </w:p>
    <w:p w14:paraId="6681793D" w14:textId="77777777" w:rsidR="0094296F" w:rsidRDefault="006D0CDF" w:rsidP="00F74131">
      <w:pPr>
        <w:jc w:val="left"/>
      </w:pPr>
      <w:r>
        <w:rPr>
          <w:rFonts w:hint="eastAsia"/>
        </w:rPr>
        <w:t>アプリを実行、またはインストールしたい場合は、</w:t>
      </w:r>
    </w:p>
    <w:p w14:paraId="116FD982" w14:textId="77777777" w:rsidR="0094296F" w:rsidRDefault="006D0CDF" w:rsidP="00F74131">
      <w:pPr>
        <w:jc w:val="left"/>
      </w:pPr>
      <w:r>
        <w:rPr>
          <w:rFonts w:hint="eastAsia"/>
        </w:rPr>
        <w:t>アプリファイルをコレグラフ上で開く必要があります。</w:t>
      </w:r>
    </w:p>
    <w:p w14:paraId="5B708537" w14:textId="6B575B96" w:rsidR="008838DC" w:rsidRDefault="008838DC" w:rsidP="008838DC">
      <w:pPr>
        <w:jc w:val="center"/>
      </w:pPr>
      <w:r>
        <w:rPr>
          <w:noProof/>
        </w:rPr>
        <w:drawing>
          <wp:inline distT="0" distB="0" distL="0" distR="0" wp14:anchorId="11617A90" wp14:editId="71D46DD0">
            <wp:extent cx="1145449" cy="949438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ボタンバー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t="10986" r="88861" b="1308"/>
                    <a:stretch/>
                  </pic:blipFill>
                  <pic:spPr bwMode="auto">
                    <a:xfrm>
                      <a:off x="0" y="0"/>
                      <a:ext cx="1149171" cy="95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6823F05" w14:textId="77777777" w:rsidR="005E21A3" w:rsidRDefault="005E21A3" w:rsidP="008838DC">
      <w:pPr>
        <w:jc w:val="center"/>
      </w:pPr>
    </w:p>
    <w:p w14:paraId="7579E874" w14:textId="7DB8A09E" w:rsidR="0094296F" w:rsidRDefault="005E21A3" w:rsidP="005E21A3">
      <w:pPr>
        <w:jc w:val="left"/>
      </w:pPr>
      <w:r>
        <w:rPr>
          <w:rFonts w:hint="eastAsia"/>
        </w:rPr>
        <w:t>コレグラフ左上にある開くボタンをクリック</w:t>
      </w:r>
    </w:p>
    <w:p w14:paraId="06B36FCB" w14:textId="77777777" w:rsidR="008838DC" w:rsidRDefault="008838DC" w:rsidP="00F74131">
      <w:pPr>
        <w:jc w:val="left"/>
      </w:pPr>
    </w:p>
    <w:p w14:paraId="083BE9FA" w14:textId="1111BF13" w:rsidR="008838DC" w:rsidRDefault="00AC3CA3" w:rsidP="005E21A3">
      <w:pPr>
        <w:jc w:val="center"/>
      </w:pPr>
      <w:r>
        <w:rPr>
          <w:noProof/>
        </w:rPr>
        <w:drawing>
          <wp:inline distT="0" distB="0" distL="0" distR="0" wp14:anchorId="70DBFB24" wp14:editId="1BBAE610">
            <wp:extent cx="4323283" cy="1725001"/>
            <wp:effectExtent l="0" t="0" r="0" b="254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47.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83" cy="17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C002" w14:textId="77777777" w:rsidR="008838DC" w:rsidRDefault="008838DC" w:rsidP="00F74131">
      <w:pPr>
        <w:jc w:val="left"/>
      </w:pPr>
    </w:p>
    <w:p w14:paraId="2EF6CCB4" w14:textId="4AFA361E" w:rsidR="005E21A3" w:rsidRDefault="005E21A3" w:rsidP="00F74131">
      <w:pPr>
        <w:jc w:val="left"/>
      </w:pPr>
      <w:r>
        <w:rPr>
          <w:rFonts w:hint="eastAsia"/>
        </w:rPr>
        <w:t>任意の</w:t>
      </w:r>
      <w:proofErr w:type="spellStart"/>
      <w:r>
        <w:rPr>
          <w:rFonts w:hint="eastAsia"/>
        </w:rPr>
        <w:t>pml</w:t>
      </w:r>
      <w:proofErr w:type="spellEnd"/>
      <w:r>
        <w:rPr>
          <w:rFonts w:hint="eastAsia"/>
        </w:rPr>
        <w:t>ファイルを選択して、アプリの中身を開く</w:t>
      </w:r>
    </w:p>
    <w:p w14:paraId="4D17E03E" w14:textId="77777777" w:rsidR="005E21A3" w:rsidRDefault="005E21A3" w:rsidP="00F74131">
      <w:pPr>
        <w:jc w:val="left"/>
      </w:pPr>
    </w:p>
    <w:p w14:paraId="755202A9" w14:textId="47EB5983" w:rsidR="008838DC" w:rsidRDefault="00AC3CA3" w:rsidP="00E26904">
      <w:pPr>
        <w:jc w:val="center"/>
      </w:pPr>
      <w:r>
        <w:rPr>
          <w:noProof/>
        </w:rPr>
        <w:drawing>
          <wp:inline distT="0" distB="0" distL="0" distR="0" wp14:anchorId="2AD5C890" wp14:editId="51D6E51F">
            <wp:extent cx="4167816" cy="1982525"/>
            <wp:effectExtent l="0" t="0" r="0" b="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49.1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" t="3165" r="4804" b="43025"/>
                    <a:stretch/>
                  </pic:blipFill>
                  <pic:spPr bwMode="auto">
                    <a:xfrm>
                      <a:off x="0" y="0"/>
                      <a:ext cx="4174149" cy="198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BFAE99F" w14:textId="77777777" w:rsidR="005E21A3" w:rsidRDefault="005E21A3" w:rsidP="00F74131">
      <w:pPr>
        <w:jc w:val="left"/>
      </w:pPr>
    </w:p>
    <w:p w14:paraId="573DEC9C" w14:textId="77777777" w:rsidR="00F74131" w:rsidRDefault="00F74131" w:rsidP="00F74131">
      <w:pPr>
        <w:jc w:val="left"/>
      </w:pPr>
      <w:r>
        <w:br w:type="column"/>
      </w:r>
      <w:r>
        <w:rPr>
          <w:rFonts w:hint="eastAsia"/>
        </w:rPr>
        <w:lastRenderedPageBreak/>
        <w:t>アプリ名変更</w:t>
      </w:r>
    </w:p>
    <w:p w14:paraId="1F108F9A" w14:textId="6A59F2EF" w:rsidR="006D0CDF" w:rsidRDefault="006D0CDF" w:rsidP="00F74131">
      <w:pPr>
        <w:jc w:val="left"/>
      </w:pPr>
      <w:r>
        <w:rPr>
          <w:rFonts w:hint="eastAsia"/>
        </w:rPr>
        <w:t>アプリ名には、インストール時にロボアプリ一覧に表示される名前と、</w:t>
      </w:r>
    </w:p>
    <w:p w14:paraId="1B7CC5A1" w14:textId="6EED5C13" w:rsidR="006D0CDF" w:rsidRDefault="006D0CDF" w:rsidP="00F74131">
      <w:pPr>
        <w:jc w:val="left"/>
      </w:pPr>
      <w:r>
        <w:rPr>
          <w:rFonts w:hint="eastAsia"/>
        </w:rPr>
        <w:t>アプリファイル（</w:t>
      </w:r>
      <w:proofErr w:type="spellStart"/>
      <w:r>
        <w:rPr>
          <w:rFonts w:hint="eastAsia"/>
        </w:rPr>
        <w:t>pml</w:t>
      </w:r>
      <w:proofErr w:type="spellEnd"/>
      <w:r>
        <w:rPr>
          <w:rFonts w:hint="eastAsia"/>
        </w:rPr>
        <w:t>）の名前があります。</w:t>
      </w:r>
    </w:p>
    <w:p w14:paraId="0AD16B5D" w14:textId="77777777" w:rsidR="006D0CDF" w:rsidRDefault="006D0CDF" w:rsidP="00F74131">
      <w:pPr>
        <w:jc w:val="left"/>
      </w:pPr>
    </w:p>
    <w:p w14:paraId="3EDF66EF" w14:textId="5F712D0A" w:rsidR="006D0CDF" w:rsidRDefault="006D0CDF" w:rsidP="00F74131">
      <w:pPr>
        <w:jc w:val="left"/>
      </w:pPr>
      <w:r>
        <w:rPr>
          <w:rFonts w:hint="eastAsia"/>
        </w:rPr>
        <w:t>ロボアプリ一覧に表示される名前を変更</w:t>
      </w:r>
    </w:p>
    <w:p w14:paraId="3ED6ECB0" w14:textId="77777777" w:rsidR="005E21A3" w:rsidRDefault="005E21A3" w:rsidP="00F74131">
      <w:pPr>
        <w:jc w:val="left"/>
      </w:pPr>
    </w:p>
    <w:p w14:paraId="6D4B88F5" w14:textId="7D003E17" w:rsidR="008838DC" w:rsidRDefault="00AC3CA3" w:rsidP="00CA1A7B">
      <w:pPr>
        <w:jc w:val="center"/>
      </w:pPr>
      <w:r>
        <w:rPr>
          <w:noProof/>
        </w:rPr>
        <w:drawing>
          <wp:inline distT="0" distB="0" distL="0" distR="0" wp14:anchorId="58EA0034" wp14:editId="224CF283">
            <wp:extent cx="2548042" cy="2248871"/>
            <wp:effectExtent l="0" t="0" r="0" b="12065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49.1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" t="9676" r="74061" b="66929"/>
                    <a:stretch/>
                  </pic:blipFill>
                  <pic:spPr bwMode="auto">
                    <a:xfrm>
                      <a:off x="0" y="0"/>
                      <a:ext cx="2555203" cy="225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6174299E" w14:textId="77777777" w:rsidR="005E21A3" w:rsidRDefault="005E21A3" w:rsidP="00CA1A7B">
      <w:pPr>
        <w:jc w:val="center"/>
      </w:pPr>
    </w:p>
    <w:p w14:paraId="406D8D0E" w14:textId="4B926E7F" w:rsidR="005E21A3" w:rsidRDefault="005E21A3" w:rsidP="005E21A3">
      <w:pPr>
        <w:jc w:val="left"/>
      </w:pPr>
      <w:r>
        <w:rPr>
          <w:rFonts w:hint="eastAsia"/>
        </w:rPr>
        <w:t>プロジェクトの内容にある“プロパティ”をクリック</w:t>
      </w:r>
    </w:p>
    <w:p w14:paraId="0F731A18" w14:textId="77777777" w:rsidR="00AC3CA3" w:rsidRDefault="00AC3CA3" w:rsidP="005E21A3">
      <w:pPr>
        <w:jc w:val="left"/>
      </w:pPr>
    </w:p>
    <w:p w14:paraId="1572A59F" w14:textId="5AF38BB1" w:rsidR="005E21A3" w:rsidRDefault="00AC3CA3" w:rsidP="00AC3CA3">
      <w:pPr>
        <w:jc w:val="center"/>
      </w:pPr>
      <w:r>
        <w:rPr>
          <w:noProof/>
        </w:rPr>
        <w:drawing>
          <wp:inline distT="0" distB="0" distL="0" distR="0" wp14:anchorId="14998C2B" wp14:editId="25BE453E">
            <wp:extent cx="3349859" cy="2966665"/>
            <wp:effectExtent l="0" t="0" r="3175" b="5715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52.1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5" t="3476" r="5561" b="8669"/>
                    <a:stretch/>
                  </pic:blipFill>
                  <pic:spPr bwMode="auto">
                    <a:xfrm>
                      <a:off x="0" y="0"/>
                      <a:ext cx="3350457" cy="296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8ACB42A" w14:textId="77777777" w:rsidR="005E21A3" w:rsidRDefault="005E21A3" w:rsidP="00CA1A7B">
      <w:pPr>
        <w:jc w:val="center"/>
      </w:pPr>
    </w:p>
    <w:p w14:paraId="79507D39" w14:textId="05116107" w:rsidR="008838DC" w:rsidRDefault="005E21A3" w:rsidP="00AC3CA3">
      <w:pPr>
        <w:jc w:val="center"/>
      </w:pPr>
      <w:r>
        <w:rPr>
          <w:rFonts w:hint="eastAsia"/>
        </w:rPr>
        <w:t>アプリ全体のプロパティが表示</w:t>
      </w:r>
      <w:r w:rsidR="00F74131">
        <w:br w:type="column"/>
      </w:r>
      <w:r w:rsidR="00AC3CA3">
        <w:rPr>
          <w:noProof/>
        </w:rPr>
        <w:lastRenderedPageBreak/>
        <w:drawing>
          <wp:inline distT="0" distB="0" distL="0" distR="0" wp14:anchorId="06C40D82" wp14:editId="2A4A4E3D">
            <wp:extent cx="4473476" cy="2377335"/>
            <wp:effectExtent l="0" t="0" r="0" b="10795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52.17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6" t="34245" r="35406" b="45773"/>
                    <a:stretch/>
                  </pic:blipFill>
                  <pic:spPr bwMode="auto">
                    <a:xfrm>
                      <a:off x="0" y="0"/>
                      <a:ext cx="4477573" cy="2379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DC552FF" w14:textId="7FA855F2" w:rsidR="008838DC" w:rsidRDefault="008838DC" w:rsidP="00AC3CA3"/>
    <w:p w14:paraId="6D46C332" w14:textId="77777777" w:rsidR="008838DC" w:rsidRDefault="008838DC" w:rsidP="00F74131">
      <w:pPr>
        <w:jc w:val="left"/>
      </w:pPr>
    </w:p>
    <w:p w14:paraId="07ED8653" w14:textId="77777777" w:rsidR="005E21A3" w:rsidRDefault="005E21A3" w:rsidP="005E21A3">
      <w:pPr>
        <w:jc w:val="left"/>
      </w:pPr>
    </w:p>
    <w:p w14:paraId="61124875" w14:textId="1C606A9B" w:rsidR="005E21A3" w:rsidRDefault="005E21A3" w:rsidP="005E21A3">
      <w:pPr>
        <w:jc w:val="left"/>
      </w:pPr>
      <w:r>
        <w:rPr>
          <w:rFonts w:hint="eastAsia"/>
        </w:rPr>
        <w:t>ウィンドウ中央のアプリケーションのタイトルを編集することによって、</w:t>
      </w:r>
    </w:p>
    <w:p w14:paraId="239C7CC5" w14:textId="4D9F11F8" w:rsidR="005E21A3" w:rsidRDefault="005E21A3" w:rsidP="005E21A3">
      <w:pPr>
        <w:jc w:val="left"/>
      </w:pPr>
      <w:r>
        <w:rPr>
          <w:rFonts w:hint="eastAsia"/>
        </w:rPr>
        <w:t>ロボアプリ一覧に表示される名前を変更できます。</w:t>
      </w:r>
    </w:p>
    <w:p w14:paraId="3386D743" w14:textId="77777777" w:rsidR="00BA01F5" w:rsidRDefault="00BA01F5" w:rsidP="00F74131">
      <w:pPr>
        <w:jc w:val="left"/>
      </w:pPr>
    </w:p>
    <w:p w14:paraId="19597945" w14:textId="4288EED6" w:rsidR="005E21A3" w:rsidRDefault="005E21A3" w:rsidP="005E21A3">
      <w:pPr>
        <w:jc w:val="center"/>
      </w:pPr>
    </w:p>
    <w:p w14:paraId="188E0DDB" w14:textId="77777777" w:rsidR="005E21A3" w:rsidRDefault="005E21A3" w:rsidP="00F74131">
      <w:pPr>
        <w:jc w:val="left"/>
      </w:pPr>
    </w:p>
    <w:p w14:paraId="7C75A156" w14:textId="0BC06C1E" w:rsidR="000A5AEA" w:rsidRDefault="000A5AEA" w:rsidP="00F74131">
      <w:pPr>
        <w:jc w:val="left"/>
      </w:pPr>
    </w:p>
    <w:p w14:paraId="700063BB" w14:textId="59FEFCE9" w:rsidR="005E21A3" w:rsidRDefault="005E21A3" w:rsidP="00F74131">
      <w:pPr>
        <w:jc w:val="left"/>
      </w:pPr>
      <w:r>
        <w:br w:type="column"/>
      </w:r>
    </w:p>
    <w:p w14:paraId="75BBF5DE" w14:textId="77777777" w:rsidR="000A5AEA" w:rsidRDefault="000A5AEA" w:rsidP="00F74131">
      <w:pPr>
        <w:jc w:val="left"/>
      </w:pPr>
      <w:r>
        <w:rPr>
          <w:rFonts w:hint="eastAsia"/>
        </w:rPr>
        <w:t>アプリファイル（</w:t>
      </w:r>
      <w:proofErr w:type="spellStart"/>
      <w:r>
        <w:rPr>
          <w:rFonts w:hint="eastAsia"/>
        </w:rPr>
        <w:t>pml</w:t>
      </w:r>
      <w:proofErr w:type="spellEnd"/>
      <w:r>
        <w:rPr>
          <w:rFonts w:hint="eastAsia"/>
        </w:rPr>
        <w:t>）の名前を変更する方法</w:t>
      </w:r>
    </w:p>
    <w:p w14:paraId="263959C7" w14:textId="77777777" w:rsidR="005E21A3" w:rsidRDefault="005E21A3" w:rsidP="00F74131">
      <w:pPr>
        <w:jc w:val="left"/>
      </w:pPr>
    </w:p>
    <w:p w14:paraId="1B57872B" w14:textId="77777777" w:rsidR="005E21A3" w:rsidRDefault="000A5AEA" w:rsidP="00F74131">
      <w:pPr>
        <w:jc w:val="left"/>
      </w:pPr>
      <w:r>
        <w:rPr>
          <w:rFonts w:hint="eastAsia"/>
        </w:rPr>
        <w:t>アプリファイルの名前を変更したい場合</w:t>
      </w:r>
    </w:p>
    <w:p w14:paraId="0135E6B0" w14:textId="77777777" w:rsidR="005E21A3" w:rsidRDefault="005E21A3" w:rsidP="00F74131">
      <w:pPr>
        <w:jc w:val="left"/>
      </w:pPr>
    </w:p>
    <w:p w14:paraId="71D82138" w14:textId="67D704F2" w:rsidR="005E21A3" w:rsidRDefault="00AC3CA3" w:rsidP="00AC3CA3">
      <w:pPr>
        <w:jc w:val="center"/>
      </w:pPr>
      <w:r>
        <w:rPr>
          <w:noProof/>
        </w:rPr>
        <w:drawing>
          <wp:inline distT="0" distB="0" distL="0" distR="0" wp14:anchorId="3EE5A22A" wp14:editId="7A15B2C4">
            <wp:extent cx="4376691" cy="1713391"/>
            <wp:effectExtent l="0" t="0" r="0" b="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54.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8" t="10267" r="9503" b="25798"/>
                    <a:stretch/>
                  </pic:blipFill>
                  <pic:spPr bwMode="auto">
                    <a:xfrm>
                      <a:off x="0" y="0"/>
                      <a:ext cx="4377386" cy="171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ECE60A1" w14:textId="77777777" w:rsidR="005E21A3" w:rsidRDefault="005E21A3" w:rsidP="00F74131">
      <w:pPr>
        <w:jc w:val="left"/>
      </w:pPr>
    </w:p>
    <w:p w14:paraId="3E5DBF21" w14:textId="77777777" w:rsidR="005E21A3" w:rsidRDefault="005E21A3" w:rsidP="00F74131">
      <w:pPr>
        <w:jc w:val="left"/>
      </w:pPr>
    </w:p>
    <w:p w14:paraId="2D7A2922" w14:textId="77777777" w:rsidR="005E21A3" w:rsidRDefault="005E21A3" w:rsidP="005E21A3">
      <w:pPr>
        <w:jc w:val="left"/>
      </w:pPr>
      <w:r>
        <w:rPr>
          <w:rFonts w:hint="eastAsia"/>
        </w:rPr>
        <w:t>左上のファイルタブから</w:t>
      </w:r>
    </w:p>
    <w:p w14:paraId="4288D684" w14:textId="7650EFE0" w:rsidR="005E21A3" w:rsidRDefault="005E21A3" w:rsidP="005E21A3">
      <w:pPr>
        <w:jc w:val="left"/>
      </w:pPr>
      <w:r>
        <w:t>“</w:t>
      </w:r>
      <w:r>
        <w:rPr>
          <w:rFonts w:hint="eastAsia"/>
        </w:rPr>
        <w:t>プロジェクトに名前をつけて保存する</w:t>
      </w:r>
      <w:r>
        <w:t>”</w:t>
      </w:r>
      <w:r>
        <w:rPr>
          <w:rFonts w:hint="eastAsia"/>
        </w:rPr>
        <w:t>を選択</w:t>
      </w:r>
    </w:p>
    <w:p w14:paraId="1A0F6494" w14:textId="77777777" w:rsidR="005E21A3" w:rsidRDefault="005E21A3" w:rsidP="005E21A3">
      <w:pPr>
        <w:jc w:val="left"/>
      </w:pPr>
    </w:p>
    <w:p w14:paraId="169A65A4" w14:textId="32565D9B" w:rsidR="005E21A3" w:rsidRDefault="005E21A3" w:rsidP="005E21A3">
      <w:pPr>
        <w:jc w:val="left"/>
      </w:pPr>
      <w:r>
        <w:rPr>
          <w:rFonts w:hint="eastAsia"/>
        </w:rPr>
        <w:t>保存時に名前を変更することによって変更が出来ます。</w:t>
      </w:r>
    </w:p>
    <w:p w14:paraId="56FCFF7B" w14:textId="02D1F298" w:rsidR="00BA01F5" w:rsidRDefault="00BA01F5" w:rsidP="00F74131">
      <w:pPr>
        <w:jc w:val="left"/>
      </w:pPr>
    </w:p>
    <w:p w14:paraId="5D75726D" w14:textId="4B546119" w:rsidR="00F74131" w:rsidRDefault="00BB57BC" w:rsidP="00E1555A">
      <w:pPr>
        <w:pStyle w:val="1"/>
      </w:pPr>
      <w:r>
        <w:br w:type="column"/>
      </w:r>
      <w:bookmarkStart w:id="5" w:name="_Toc310785727"/>
      <w:r w:rsidR="00F74131">
        <w:rPr>
          <w:rFonts w:hint="eastAsia"/>
        </w:rPr>
        <w:lastRenderedPageBreak/>
        <w:t>トリガーセンテンスの設定</w:t>
      </w:r>
      <w:bookmarkEnd w:id="5"/>
    </w:p>
    <w:p w14:paraId="4762CF0F" w14:textId="77777777" w:rsidR="000A5AEA" w:rsidRDefault="000A5AEA" w:rsidP="00F74131">
      <w:pPr>
        <w:jc w:val="left"/>
      </w:pPr>
    </w:p>
    <w:p w14:paraId="34AE3F40" w14:textId="113E4DCA" w:rsidR="000A5AEA" w:rsidRDefault="000A5AEA" w:rsidP="00F74131">
      <w:pPr>
        <w:jc w:val="left"/>
      </w:pPr>
      <w:r>
        <w:rPr>
          <w:rFonts w:hint="eastAsia"/>
        </w:rPr>
        <w:t>トリガーセンテンスとは、アプリの起動条件ワードを指します。</w:t>
      </w:r>
    </w:p>
    <w:p w14:paraId="0FD97E93" w14:textId="7B9AF8A0" w:rsidR="00517D18" w:rsidRDefault="00545FFE" w:rsidP="00F74131">
      <w:pPr>
        <w:jc w:val="left"/>
      </w:pPr>
      <w:r>
        <w:rPr>
          <w:rFonts w:hint="eastAsia"/>
        </w:rPr>
        <w:t>Pepper</w:t>
      </w:r>
      <w:r w:rsidR="000A5AEA">
        <w:rPr>
          <w:rFonts w:hint="eastAsia"/>
        </w:rPr>
        <w:t>は、通常オートノマスライフ</w:t>
      </w:r>
      <w:r w:rsidR="00517D18">
        <w:rPr>
          <w:rFonts w:hint="eastAsia"/>
        </w:rPr>
        <w:t>が起動した状態で人の顔を認識する</w:t>
      </w:r>
      <w:r w:rsidR="000A5AEA">
        <w:rPr>
          <w:rFonts w:hint="eastAsia"/>
        </w:rPr>
        <w:t>と</w:t>
      </w:r>
    </w:p>
    <w:p w14:paraId="24ADA3DA" w14:textId="77777777" w:rsidR="00517D18" w:rsidRDefault="000A5AEA" w:rsidP="00F74131">
      <w:pPr>
        <w:jc w:val="left"/>
      </w:pPr>
      <w:r>
        <w:rPr>
          <w:rFonts w:hint="eastAsia"/>
        </w:rPr>
        <w:t>ヒアリングモードになり、人間の発言に耳を傾けます。</w:t>
      </w:r>
    </w:p>
    <w:p w14:paraId="536100B6" w14:textId="77777777" w:rsidR="00517D18" w:rsidRDefault="000A5AEA" w:rsidP="00F74131">
      <w:pPr>
        <w:jc w:val="left"/>
      </w:pPr>
      <w:r>
        <w:rPr>
          <w:rFonts w:hint="eastAsia"/>
        </w:rPr>
        <w:t>この際に、アプリプロパティで定義したトリガーセンテンスを</w:t>
      </w:r>
    </w:p>
    <w:p w14:paraId="0578BE49" w14:textId="77777777" w:rsidR="00517D18" w:rsidRDefault="000A5AEA" w:rsidP="00F74131">
      <w:pPr>
        <w:jc w:val="left"/>
      </w:pPr>
      <w:r>
        <w:rPr>
          <w:rFonts w:hint="eastAsia"/>
        </w:rPr>
        <w:t>発言する事によって、その言葉と紐付いたアプリを起動することが</w:t>
      </w:r>
    </w:p>
    <w:p w14:paraId="58472354" w14:textId="0428B4DD" w:rsidR="000A5AEA" w:rsidRDefault="000A5AEA" w:rsidP="00F74131">
      <w:pPr>
        <w:jc w:val="left"/>
      </w:pPr>
      <w:r>
        <w:rPr>
          <w:rFonts w:hint="eastAsia"/>
        </w:rPr>
        <w:t>可能になります。</w:t>
      </w:r>
    </w:p>
    <w:p w14:paraId="6A192256" w14:textId="77777777" w:rsidR="000A5AEA" w:rsidRPr="000A5AEA" w:rsidRDefault="000A5AEA" w:rsidP="00F74131">
      <w:pPr>
        <w:jc w:val="left"/>
      </w:pPr>
    </w:p>
    <w:p w14:paraId="34F3154E" w14:textId="0C821E40" w:rsidR="00BA01F5" w:rsidRDefault="00BA01F5" w:rsidP="00CA1A7B">
      <w:pPr>
        <w:jc w:val="center"/>
      </w:pPr>
      <w:r>
        <w:rPr>
          <w:noProof/>
        </w:rPr>
        <w:drawing>
          <wp:inline distT="0" distB="0" distL="0" distR="0" wp14:anchorId="2201DA65" wp14:editId="59E46823">
            <wp:extent cx="3781838" cy="3363531"/>
            <wp:effectExtent l="0" t="0" r="3175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プロジェクトのプロパティ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5" t="3142" r="5386" b="8437"/>
                    <a:stretch/>
                  </pic:blipFill>
                  <pic:spPr bwMode="auto">
                    <a:xfrm>
                      <a:off x="0" y="0"/>
                      <a:ext cx="3782250" cy="33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251FE7C" w14:textId="77777777" w:rsidR="00517D18" w:rsidRDefault="00517D18" w:rsidP="00CA1A7B">
      <w:pPr>
        <w:jc w:val="center"/>
      </w:pPr>
    </w:p>
    <w:p w14:paraId="35A12793" w14:textId="77777777" w:rsidR="00517D18" w:rsidRDefault="00517D18" w:rsidP="00517D18">
      <w:pPr>
        <w:jc w:val="left"/>
      </w:pPr>
      <w:r>
        <w:rPr>
          <w:rFonts w:hint="eastAsia"/>
        </w:rPr>
        <w:t>まず起動条件ワードを設定したいアプリの</w:t>
      </w:r>
    </w:p>
    <w:p w14:paraId="3E9C8F1F" w14:textId="0277FF82" w:rsidR="00517D18" w:rsidRDefault="00517D18" w:rsidP="00517D18">
      <w:pPr>
        <w:jc w:val="left"/>
      </w:pPr>
      <w:r>
        <w:rPr>
          <w:rFonts w:hint="eastAsia"/>
        </w:rPr>
        <w:t>“プロジェクトのプロパティ”を開きます。</w:t>
      </w:r>
    </w:p>
    <w:p w14:paraId="5E409FDB" w14:textId="77777777" w:rsidR="00517D18" w:rsidRDefault="00517D18" w:rsidP="00517D18">
      <w:pPr>
        <w:jc w:val="left"/>
      </w:pPr>
    </w:p>
    <w:p w14:paraId="76CF3BBD" w14:textId="59D3187C" w:rsidR="00BA01F5" w:rsidRDefault="00BA01F5" w:rsidP="00CA1A7B">
      <w:pPr>
        <w:tabs>
          <w:tab w:val="left" w:pos="7337"/>
        </w:tabs>
        <w:jc w:val="center"/>
      </w:pPr>
      <w:r>
        <w:rPr>
          <w:noProof/>
        </w:rPr>
        <w:lastRenderedPageBreak/>
        <w:drawing>
          <wp:inline distT="0" distB="0" distL="0" distR="0" wp14:anchorId="125F2158" wp14:editId="6A954AC7">
            <wp:extent cx="4314823" cy="2027201"/>
            <wp:effectExtent l="0" t="0" r="3810" b="508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havior_1全体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t="3366" r="5693" b="50086"/>
                    <a:stretch/>
                  </pic:blipFill>
                  <pic:spPr bwMode="auto">
                    <a:xfrm>
                      <a:off x="0" y="0"/>
                      <a:ext cx="4319497" cy="202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04184F3" w14:textId="77777777" w:rsidR="00517D18" w:rsidRDefault="00517D18" w:rsidP="00CA1A7B">
      <w:pPr>
        <w:tabs>
          <w:tab w:val="left" w:pos="7337"/>
        </w:tabs>
        <w:jc w:val="center"/>
      </w:pPr>
    </w:p>
    <w:p w14:paraId="4C9A0A20" w14:textId="1B4BA91E" w:rsidR="00517D18" w:rsidRDefault="00517D18" w:rsidP="00517D18">
      <w:pPr>
        <w:jc w:val="left"/>
      </w:pPr>
      <w:r>
        <w:t>B</w:t>
      </w:r>
      <w:r>
        <w:rPr>
          <w:rFonts w:hint="eastAsia"/>
        </w:rPr>
        <w:t>ehavior_1</w:t>
      </w:r>
      <w:r w:rsidR="00D00E3D">
        <w:rPr>
          <w:rFonts w:hint="eastAsia"/>
        </w:rPr>
        <w:t>を選択して、トリガーセンテンス下の空白をクリック</w:t>
      </w:r>
    </w:p>
    <w:p w14:paraId="1C9649CD" w14:textId="77777777" w:rsidR="00517D18" w:rsidRDefault="00517D18" w:rsidP="00CA1A7B">
      <w:pPr>
        <w:tabs>
          <w:tab w:val="left" w:pos="7337"/>
        </w:tabs>
        <w:jc w:val="center"/>
      </w:pPr>
    </w:p>
    <w:p w14:paraId="64AFEEEA" w14:textId="3E83FC7D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52B66EB7" wp14:editId="3D8FCC55">
            <wp:extent cx="3142851" cy="2491328"/>
            <wp:effectExtent l="0" t="0" r="698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トリガーセンテンス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3" t="3815" r="5584" b="39612"/>
                    <a:stretch/>
                  </pic:blipFill>
                  <pic:spPr bwMode="auto">
                    <a:xfrm>
                      <a:off x="0" y="0"/>
                      <a:ext cx="3144450" cy="24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1D523A14" w14:textId="77777777" w:rsidR="00517D18" w:rsidRDefault="00517D18" w:rsidP="00CA1A7B">
      <w:pPr>
        <w:jc w:val="center"/>
      </w:pPr>
    </w:p>
    <w:p w14:paraId="69DF0C79" w14:textId="6A540C9E" w:rsidR="00517D18" w:rsidRDefault="00517D18" w:rsidP="00517D18">
      <w:pPr>
        <w:jc w:val="left"/>
      </w:pPr>
      <w:r>
        <w:rPr>
          <w:rFonts w:hint="eastAsia"/>
        </w:rPr>
        <w:t>ウィンドウ右側に入力画面が表示</w:t>
      </w:r>
    </w:p>
    <w:p w14:paraId="0EFB4B52" w14:textId="77777777" w:rsidR="00517D18" w:rsidRDefault="00517D18" w:rsidP="00517D18">
      <w:pPr>
        <w:tabs>
          <w:tab w:val="left" w:pos="6994"/>
        </w:tabs>
        <w:jc w:val="center"/>
      </w:pPr>
    </w:p>
    <w:p w14:paraId="68012528" w14:textId="3A5C36D6" w:rsidR="00517D18" w:rsidRDefault="00E55BF3" w:rsidP="00485C71">
      <w:pPr>
        <w:jc w:val="left"/>
      </w:pPr>
      <w:r>
        <w:rPr>
          <w:rFonts w:hint="eastAsia"/>
        </w:rPr>
        <w:t>この</w:t>
      </w:r>
      <w:r w:rsidR="00517D18">
        <w:rPr>
          <w:rFonts w:hint="eastAsia"/>
        </w:rPr>
        <w:t>アプリを起動する際の起動条件ワードにしたい単語、または文章を入力する事によって、トリガーセンテンスを定義することが可能です。</w:t>
      </w:r>
    </w:p>
    <w:p w14:paraId="509EBDA8" w14:textId="77777777" w:rsidR="00485C71" w:rsidRDefault="00485C71" w:rsidP="00485C71">
      <w:pPr>
        <w:jc w:val="left"/>
      </w:pPr>
    </w:p>
    <w:p w14:paraId="3446BCBE" w14:textId="77777777" w:rsidR="00BB57BC" w:rsidRDefault="00731409" w:rsidP="00BB57BC">
      <w:pPr>
        <w:tabs>
          <w:tab w:val="left" w:pos="6994"/>
        </w:tabs>
        <w:jc w:val="center"/>
      </w:pPr>
      <w:r>
        <w:rPr>
          <w:noProof/>
        </w:rPr>
        <w:drawing>
          <wp:inline distT="0" distB="0" distL="0" distR="0" wp14:anchorId="5F086E6C" wp14:editId="6C7FA775">
            <wp:extent cx="3066651" cy="1105722"/>
            <wp:effectExtent l="0" t="0" r="6985" b="1206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トリガーセンテンス一覧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34" cy="11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12B" w14:textId="205F7C3D" w:rsidR="00F74131" w:rsidRDefault="00F74131" w:rsidP="00E1555A">
      <w:pPr>
        <w:pStyle w:val="1"/>
      </w:pPr>
      <w:bookmarkStart w:id="6" w:name="_Toc310785728"/>
      <w:r>
        <w:rPr>
          <w:rFonts w:hint="eastAsia"/>
        </w:rPr>
        <w:lastRenderedPageBreak/>
        <w:t>アプリの流れを変更</w:t>
      </w:r>
      <w:bookmarkEnd w:id="6"/>
    </w:p>
    <w:p w14:paraId="7B4EA0E6" w14:textId="77777777" w:rsidR="00F27EC0" w:rsidRDefault="00F27EC0" w:rsidP="00F74131">
      <w:pPr>
        <w:jc w:val="left"/>
      </w:pPr>
    </w:p>
    <w:p w14:paraId="10C0B232" w14:textId="77777777" w:rsidR="00F27EC0" w:rsidRDefault="00F27EC0" w:rsidP="00F74131">
      <w:pPr>
        <w:jc w:val="left"/>
      </w:pPr>
      <w:r>
        <w:rPr>
          <w:rFonts w:hint="eastAsia"/>
        </w:rPr>
        <w:t>コレグラフによって作られるアプリは、左から右へと信号が流れ、</w:t>
      </w:r>
    </w:p>
    <w:p w14:paraId="127F9BF5" w14:textId="1C333409" w:rsidR="00F27EC0" w:rsidRDefault="00F27EC0" w:rsidP="00F74131">
      <w:pPr>
        <w:jc w:val="left"/>
      </w:pPr>
      <w:r>
        <w:rPr>
          <w:rFonts w:hint="eastAsia"/>
        </w:rPr>
        <w:t>線を伝って、</w:t>
      </w:r>
      <w:r>
        <w:rPr>
          <w:rFonts w:hint="eastAsia"/>
        </w:rPr>
        <w:t>BOX</w:t>
      </w:r>
      <w:r>
        <w:rPr>
          <w:rFonts w:hint="eastAsia"/>
        </w:rPr>
        <w:t>を再生して行きます。</w:t>
      </w:r>
    </w:p>
    <w:p w14:paraId="07107ED8" w14:textId="61532EF6" w:rsidR="00F27EC0" w:rsidRDefault="00F27EC0" w:rsidP="00F74131">
      <w:pPr>
        <w:jc w:val="left"/>
      </w:pPr>
      <w:r>
        <w:rPr>
          <w:rFonts w:hint="eastAsia"/>
        </w:rPr>
        <w:t>BOX</w:t>
      </w:r>
      <w:r>
        <w:rPr>
          <w:rFonts w:hint="eastAsia"/>
        </w:rPr>
        <w:t>の位置に依存するのではなく、あくまで線に沿ってアプリを実行する為、</w:t>
      </w:r>
    </w:p>
    <w:p w14:paraId="73600978" w14:textId="4448A08C" w:rsidR="00F27EC0" w:rsidRDefault="00485C71" w:rsidP="00F74131">
      <w:pPr>
        <w:jc w:val="left"/>
      </w:pPr>
      <w:r>
        <w:rPr>
          <w:rFonts w:hint="eastAsia"/>
        </w:rPr>
        <w:t>BOX</w:t>
      </w:r>
      <w:r>
        <w:rPr>
          <w:rFonts w:hint="eastAsia"/>
        </w:rPr>
        <w:t>の順番は関係ありません。</w:t>
      </w:r>
      <w:r>
        <w:br/>
      </w:r>
      <w:r w:rsidR="00F27EC0">
        <w:rPr>
          <w:rFonts w:hint="eastAsia"/>
        </w:rPr>
        <w:t>最後の線を</w:t>
      </w:r>
      <w:r w:rsidR="00F27EC0">
        <w:rPr>
          <w:rFonts w:hint="eastAsia"/>
        </w:rPr>
        <w:t>BOX</w:t>
      </w:r>
      <w:r w:rsidR="00F27EC0">
        <w:rPr>
          <w:rFonts w:hint="eastAsia"/>
        </w:rPr>
        <w:t>の先頭に持っていく事により、</w:t>
      </w:r>
    </w:p>
    <w:p w14:paraId="427DE2CF" w14:textId="5A17521A" w:rsidR="00F27EC0" w:rsidRDefault="00485C71" w:rsidP="00F74131">
      <w:pPr>
        <w:jc w:val="left"/>
      </w:pPr>
      <w:r>
        <w:rPr>
          <w:rFonts w:hint="eastAsia"/>
        </w:rPr>
        <w:t>簡単なリピート機能を作成する事も</w:t>
      </w:r>
      <w:r w:rsidR="00F27EC0">
        <w:rPr>
          <w:rFonts w:hint="eastAsia"/>
        </w:rPr>
        <w:t>可能です。</w:t>
      </w:r>
    </w:p>
    <w:p w14:paraId="2B089078" w14:textId="77777777" w:rsidR="00731409" w:rsidRDefault="00731409" w:rsidP="00F74131">
      <w:pPr>
        <w:jc w:val="left"/>
      </w:pPr>
    </w:p>
    <w:p w14:paraId="029B0C90" w14:textId="5FF8C273" w:rsidR="00731409" w:rsidRDefault="00731409" w:rsidP="00F74131">
      <w:pPr>
        <w:jc w:val="left"/>
      </w:pPr>
      <w:r>
        <w:rPr>
          <w:noProof/>
        </w:rPr>
        <w:drawing>
          <wp:inline distT="0" distB="0" distL="0" distR="0" wp14:anchorId="6548B11C" wp14:editId="48B680C2">
            <wp:extent cx="5396230" cy="2633345"/>
            <wp:effectExtent l="0" t="0" r="0" b="825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トーリの流れ変更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FEF" w14:textId="77777777" w:rsidR="00731409" w:rsidRDefault="00731409" w:rsidP="00F74131">
      <w:pPr>
        <w:jc w:val="left"/>
      </w:pPr>
    </w:p>
    <w:p w14:paraId="24D962E4" w14:textId="79E736CB" w:rsidR="00731409" w:rsidRDefault="00731409" w:rsidP="00F74131">
      <w:pPr>
        <w:jc w:val="left"/>
      </w:pPr>
      <w:r>
        <w:rPr>
          <w:rFonts w:hint="eastAsia"/>
          <w:noProof/>
        </w:rPr>
        <w:drawing>
          <wp:inline distT="0" distB="0" distL="0" distR="0" wp14:anchorId="73BE4F83" wp14:editId="59DB5D14">
            <wp:extent cx="5396230" cy="2230120"/>
            <wp:effectExtent l="0" t="0" r="0" b="508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トーリの流れ変更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00CF" w14:textId="3C70E058" w:rsidR="00731409" w:rsidRDefault="00731409" w:rsidP="00731409">
      <w:pPr>
        <w:tabs>
          <w:tab w:val="left" w:pos="7526"/>
        </w:tabs>
        <w:jc w:val="left"/>
      </w:pPr>
    </w:p>
    <w:p w14:paraId="7B142CE0" w14:textId="53B06A61" w:rsidR="00F74131" w:rsidRDefault="00F74131" w:rsidP="00E1555A">
      <w:pPr>
        <w:pStyle w:val="1"/>
      </w:pPr>
      <w:r w:rsidRPr="00731409">
        <w:br w:type="column"/>
      </w:r>
      <w:bookmarkStart w:id="7" w:name="_Toc310785729"/>
      <w:r w:rsidR="00C83D4E">
        <w:rPr>
          <w:rFonts w:hint="eastAsia"/>
        </w:rPr>
        <w:lastRenderedPageBreak/>
        <w:t>Animated</w:t>
      </w:r>
      <w:r w:rsidR="00C83D4E">
        <w:t xml:space="preserve"> </w:t>
      </w:r>
      <w:r w:rsidR="00C83D4E">
        <w:rPr>
          <w:rFonts w:hint="eastAsia"/>
        </w:rPr>
        <w:t>Say</w:t>
      </w:r>
      <w:r w:rsidR="00C83D4E">
        <w:t xml:space="preserve"> BOX</w:t>
      </w:r>
      <w:bookmarkEnd w:id="7"/>
    </w:p>
    <w:p w14:paraId="4EE1F1AC" w14:textId="4D01362A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4287CB90" wp14:editId="06B2AE65">
            <wp:extent cx="1937828" cy="1609383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edSa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828" cy="16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908D" w14:textId="77777777" w:rsidR="00485C71" w:rsidRDefault="00485C71" w:rsidP="00CA1A7B">
      <w:pPr>
        <w:jc w:val="center"/>
      </w:pPr>
    </w:p>
    <w:p w14:paraId="6ADC2F03" w14:textId="3EE08560" w:rsidR="00F27EC0" w:rsidRDefault="00F27EC0" w:rsidP="00F27EC0">
      <w:r>
        <w:rPr>
          <w:rFonts w:hint="eastAsia"/>
        </w:rPr>
        <w:t>これは</w:t>
      </w:r>
      <w:proofErr w:type="spellStart"/>
      <w:r>
        <w:rPr>
          <w:rFonts w:hint="eastAsia"/>
        </w:rPr>
        <w:t>AnimatedSay</w:t>
      </w:r>
      <w:proofErr w:type="spellEnd"/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2753917B" w14:textId="7251F34B" w:rsidR="00BB75BE" w:rsidRDefault="00BF3BE8" w:rsidP="00F27EC0">
      <w:r>
        <w:rPr>
          <w:rFonts w:hint="eastAsia"/>
        </w:rPr>
        <w:t>入力され</w:t>
      </w:r>
      <w:r w:rsidR="00F27EC0">
        <w:rPr>
          <w:rFonts w:hint="eastAsia"/>
        </w:rPr>
        <w:t>た文言を喋りながら、自動で</w:t>
      </w:r>
      <w:r w:rsidR="00545FFE">
        <w:rPr>
          <w:rFonts w:hint="eastAsia"/>
        </w:rPr>
        <w:t>Pepper</w:t>
      </w:r>
      <w:r>
        <w:rPr>
          <w:rFonts w:hint="eastAsia"/>
        </w:rPr>
        <w:t>が</w:t>
      </w:r>
      <w:r w:rsidR="00F27EC0">
        <w:rPr>
          <w:rFonts w:hint="eastAsia"/>
        </w:rPr>
        <w:t>身振り手振りを行</w:t>
      </w:r>
      <w:r>
        <w:rPr>
          <w:rFonts w:hint="eastAsia"/>
        </w:rPr>
        <w:t>う</w:t>
      </w:r>
      <w:r w:rsidR="00BB75BE">
        <w:rPr>
          <w:rFonts w:hint="eastAsia"/>
        </w:rPr>
        <w:t>事ができます</w:t>
      </w:r>
      <w:r w:rsidR="00F27EC0">
        <w:rPr>
          <w:rFonts w:hint="eastAsia"/>
        </w:rPr>
        <w:t>。</w:t>
      </w:r>
    </w:p>
    <w:p w14:paraId="0F775AA6" w14:textId="77777777" w:rsidR="00485C71" w:rsidRDefault="00485C71" w:rsidP="00F27EC0"/>
    <w:p w14:paraId="31EDFB7B" w14:textId="4BDEE197" w:rsidR="00C83D4E" w:rsidRDefault="00C83D4E" w:rsidP="00F27EC0">
      <w:r>
        <w:rPr>
          <w:rFonts w:hint="eastAsia"/>
        </w:rPr>
        <w:t>文言編集</w:t>
      </w:r>
    </w:p>
    <w:p w14:paraId="45E6DAE3" w14:textId="77777777" w:rsidR="00C83D4E" w:rsidRDefault="00C83D4E" w:rsidP="00F27EC0"/>
    <w:p w14:paraId="6E004B5B" w14:textId="2A0C98A8" w:rsidR="00731409" w:rsidRDefault="00731409" w:rsidP="00F74131">
      <w:pPr>
        <w:jc w:val="left"/>
      </w:pPr>
      <w:r>
        <w:rPr>
          <w:noProof/>
        </w:rPr>
        <w:drawing>
          <wp:inline distT="0" distB="0" distL="0" distR="0" wp14:anchorId="4049229F" wp14:editId="40709C2F">
            <wp:extent cx="5396230" cy="203454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身AnimatedS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D78C" w14:textId="45741C0E" w:rsidR="00731409" w:rsidRDefault="00F27EC0" w:rsidP="00F74131">
      <w:pPr>
        <w:jc w:val="left"/>
      </w:pPr>
      <w:proofErr w:type="spellStart"/>
      <w:r>
        <w:rPr>
          <w:rFonts w:hint="eastAsia"/>
        </w:rPr>
        <w:t>AnimatedSayBOX</w:t>
      </w:r>
      <w:proofErr w:type="spellEnd"/>
      <w:r>
        <w:rPr>
          <w:rFonts w:hint="eastAsia"/>
        </w:rPr>
        <w:t>をダブルクリック</w:t>
      </w:r>
      <w:r w:rsidR="00C83D4E">
        <w:rPr>
          <w:rFonts w:hint="eastAsia"/>
        </w:rPr>
        <w:t>して</w:t>
      </w:r>
      <w:r>
        <w:rPr>
          <w:rFonts w:hint="eastAsia"/>
        </w:rPr>
        <w:t>一つ下の階層に入</w:t>
      </w:r>
      <w:r w:rsidR="00C83D4E">
        <w:rPr>
          <w:rFonts w:hint="eastAsia"/>
        </w:rPr>
        <w:t>ります。</w:t>
      </w:r>
    </w:p>
    <w:p w14:paraId="408130E0" w14:textId="77777777" w:rsidR="00C83D4E" w:rsidRDefault="00C83D4E" w:rsidP="00F74131">
      <w:pPr>
        <w:jc w:val="left"/>
      </w:pPr>
    </w:p>
    <w:p w14:paraId="3E5E07FD" w14:textId="373CE51B" w:rsidR="005B3087" w:rsidRDefault="005B3087" w:rsidP="00C83D4E">
      <w:pPr>
        <w:jc w:val="left"/>
      </w:pPr>
      <w:r>
        <w:rPr>
          <w:rFonts w:hint="eastAsia"/>
        </w:rPr>
        <w:t>左の</w:t>
      </w:r>
      <w:proofErr w:type="spellStart"/>
      <w:r>
        <w:rPr>
          <w:rFonts w:hint="eastAsia"/>
        </w:rPr>
        <w:t>LocalizedTextBOX</w:t>
      </w:r>
      <w:proofErr w:type="spellEnd"/>
      <w:r>
        <w:rPr>
          <w:rFonts w:hint="eastAsia"/>
        </w:rPr>
        <w:t>に、文言を入力</w:t>
      </w:r>
    </w:p>
    <w:p w14:paraId="362E0D95" w14:textId="77777777" w:rsidR="00C83D4E" w:rsidRDefault="00C83D4E" w:rsidP="00C83D4E">
      <w:pPr>
        <w:jc w:val="left"/>
      </w:pPr>
    </w:p>
    <w:p w14:paraId="1FCBDFA1" w14:textId="1BE43697" w:rsidR="00C83D4E" w:rsidRDefault="00C83D4E" w:rsidP="00C83D4E">
      <w:pPr>
        <w:jc w:val="left"/>
      </w:pPr>
      <w:r>
        <w:rPr>
          <w:rFonts w:hint="eastAsia"/>
        </w:rPr>
        <w:t>アプリ実行で入力した文言を</w:t>
      </w:r>
      <w:r w:rsidR="00545FFE">
        <w:rPr>
          <w:rFonts w:hint="eastAsia"/>
        </w:rPr>
        <w:t>Pepper</w:t>
      </w:r>
      <w:r>
        <w:rPr>
          <w:rFonts w:hint="eastAsia"/>
        </w:rPr>
        <w:t>が発言します。</w:t>
      </w:r>
    </w:p>
    <w:p w14:paraId="75DB7DF6" w14:textId="77777777" w:rsidR="005B3087" w:rsidRDefault="005B3087" w:rsidP="00F74131">
      <w:pPr>
        <w:jc w:val="left"/>
      </w:pPr>
    </w:p>
    <w:p w14:paraId="508002EE" w14:textId="58C27A3A" w:rsidR="005B3087" w:rsidRDefault="00C83D4E" w:rsidP="00F74131">
      <w:pPr>
        <w:jc w:val="left"/>
      </w:pPr>
      <w:r>
        <w:rPr>
          <w:rFonts w:hint="eastAsia"/>
        </w:rPr>
        <w:t xml:space="preserve">★　</w:t>
      </w:r>
      <w:r w:rsidR="005B3087">
        <w:rPr>
          <w:rFonts w:hint="eastAsia"/>
        </w:rPr>
        <w:t>ある特定の記号を使うとエラーになる事がありますので、</w:t>
      </w:r>
    </w:p>
    <w:p w14:paraId="0CCE5006" w14:textId="1F2783DB" w:rsidR="005B3087" w:rsidRDefault="00C83D4E" w:rsidP="00F74131">
      <w:pPr>
        <w:jc w:val="left"/>
      </w:pPr>
      <w:r>
        <w:rPr>
          <w:rFonts w:hint="eastAsia"/>
        </w:rPr>
        <w:t xml:space="preserve">　　基本的に</w:t>
      </w:r>
      <w:r>
        <w:t xml:space="preserve">” </w:t>
      </w:r>
      <w:r w:rsidR="005B3087">
        <w:rPr>
          <w:rFonts w:hint="eastAsia"/>
        </w:rPr>
        <w:t>、</w:t>
      </w:r>
      <w:r>
        <w:t xml:space="preserve"> </w:t>
      </w:r>
      <w:r w:rsidR="005B3087">
        <w:rPr>
          <w:rFonts w:hint="eastAsia"/>
        </w:rPr>
        <w:t>。</w:t>
      </w:r>
      <w:r>
        <w:t xml:space="preserve"> </w:t>
      </w:r>
      <w:r w:rsidR="005B3087">
        <w:rPr>
          <w:rFonts w:hint="eastAsia"/>
        </w:rPr>
        <w:t>！</w:t>
      </w:r>
      <w:r>
        <w:t xml:space="preserve"> </w:t>
      </w:r>
      <w:r w:rsidR="005B3087">
        <w:rPr>
          <w:rFonts w:hint="eastAsia"/>
        </w:rPr>
        <w:t>？</w:t>
      </w:r>
      <w:r>
        <w:t xml:space="preserve"> “ </w:t>
      </w:r>
      <w:r w:rsidR="005B3087">
        <w:rPr>
          <w:rFonts w:hint="eastAsia"/>
        </w:rPr>
        <w:t>の４つの記号のみ、使うようにして下さい。</w:t>
      </w:r>
    </w:p>
    <w:p w14:paraId="33D40C56" w14:textId="61E0BC9C" w:rsidR="00F74131" w:rsidRDefault="00F74131" w:rsidP="00F74131">
      <w:pPr>
        <w:jc w:val="left"/>
      </w:pPr>
      <w:r>
        <w:br w:type="column"/>
      </w:r>
      <w:r>
        <w:rPr>
          <w:rFonts w:hint="eastAsia"/>
        </w:rPr>
        <w:lastRenderedPageBreak/>
        <w:t>イントネーション調節</w:t>
      </w:r>
    </w:p>
    <w:p w14:paraId="02CAF88B" w14:textId="0118B992" w:rsidR="00C82A85" w:rsidRDefault="00C82A85" w:rsidP="00F74131">
      <w:pPr>
        <w:jc w:val="left"/>
      </w:pPr>
      <w:r>
        <w:rPr>
          <w:rFonts w:hint="eastAsia"/>
        </w:rPr>
        <w:t>発言スピード調節</w:t>
      </w:r>
    </w:p>
    <w:p w14:paraId="122E02C2" w14:textId="77777777" w:rsidR="00485C71" w:rsidRDefault="00485C71" w:rsidP="00485C71">
      <w:pPr>
        <w:jc w:val="center"/>
      </w:pPr>
      <w:r>
        <w:rPr>
          <w:noProof/>
        </w:rPr>
        <w:drawing>
          <wp:inline distT="0" distB="0" distL="0" distR="0" wp14:anchorId="41F49145" wp14:editId="5E75C9C0">
            <wp:extent cx="4232789" cy="3020930"/>
            <wp:effectExtent l="0" t="0" r="9525" b="190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AnimatedSa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89" cy="30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8161" w14:textId="77777777" w:rsidR="00485C71" w:rsidRDefault="00485C71" w:rsidP="00485C71">
      <w:pPr>
        <w:jc w:val="left"/>
      </w:pPr>
    </w:p>
    <w:p w14:paraId="686C22DA" w14:textId="77777777" w:rsidR="00485C71" w:rsidRDefault="00485C71" w:rsidP="00485C71">
      <w:pPr>
        <w:jc w:val="left"/>
      </w:pPr>
      <w:r>
        <w:rPr>
          <w:rFonts w:hint="eastAsia"/>
        </w:rPr>
        <w:t>左下のレンチマークをクリックすると、設定画面が出ます。</w:t>
      </w:r>
    </w:p>
    <w:p w14:paraId="62ABE234" w14:textId="77777777" w:rsidR="00C82A85" w:rsidRDefault="00C82A85" w:rsidP="00485C71">
      <w:pPr>
        <w:jc w:val="left"/>
      </w:pPr>
    </w:p>
    <w:p w14:paraId="17820361" w14:textId="49B80204" w:rsidR="00485C71" w:rsidRDefault="0007472A" w:rsidP="00485C71">
      <w:pPr>
        <w:jc w:val="left"/>
      </w:pPr>
      <w:proofErr w:type="spellStart"/>
      <w:r>
        <w:rPr>
          <w:rFonts w:hint="eastAsia"/>
        </w:rPr>
        <w:t>Voic</w:t>
      </w:r>
      <w:r w:rsidR="00485C71">
        <w:rPr>
          <w:rFonts w:hint="eastAsia"/>
        </w:rPr>
        <w:t>eShaping</w:t>
      </w:r>
      <w:proofErr w:type="spellEnd"/>
      <w:r w:rsidR="00485C71">
        <w:rPr>
          <w:rFonts w:hint="eastAsia"/>
        </w:rPr>
        <w:t>は、声の高さ</w:t>
      </w:r>
    </w:p>
    <w:p w14:paraId="2C93B8A8" w14:textId="63D732D2" w:rsidR="00C82A85" w:rsidRDefault="00C82A85" w:rsidP="00485C71">
      <w:pPr>
        <w:jc w:val="left"/>
      </w:pPr>
      <w:r>
        <w:rPr>
          <w:rFonts w:hint="eastAsia"/>
        </w:rPr>
        <w:t xml:space="preserve">　数値を高くすると声が高くなり、低くすると声が低くなります。</w:t>
      </w:r>
    </w:p>
    <w:p w14:paraId="51C59D05" w14:textId="3946B9C4" w:rsidR="00C82A85" w:rsidRDefault="00C82A85" w:rsidP="00485C71">
      <w:pPr>
        <w:jc w:val="left"/>
      </w:pPr>
      <w:r>
        <w:rPr>
          <w:rFonts w:hint="eastAsia"/>
        </w:rPr>
        <w:t xml:space="preserve">　デフォルトは</w:t>
      </w:r>
      <w:r>
        <w:rPr>
          <w:rFonts w:hint="eastAsia"/>
        </w:rPr>
        <w:t>100</w:t>
      </w:r>
      <w:r>
        <w:rPr>
          <w:rFonts w:hint="eastAsia"/>
        </w:rPr>
        <w:t>で、</w:t>
      </w:r>
      <w:r>
        <w:rPr>
          <w:rFonts w:hint="eastAsia"/>
        </w:rPr>
        <w:t>50~150</w:t>
      </w:r>
      <w:r>
        <w:rPr>
          <w:rFonts w:hint="eastAsia"/>
        </w:rPr>
        <w:t>が推奨数値になります。</w:t>
      </w:r>
    </w:p>
    <w:p w14:paraId="7711C864" w14:textId="77777777" w:rsidR="00C82A85" w:rsidRDefault="00C82A85" w:rsidP="00485C71">
      <w:pPr>
        <w:jc w:val="left"/>
      </w:pPr>
    </w:p>
    <w:p w14:paraId="71C84F37" w14:textId="42D2C934" w:rsidR="00485C71" w:rsidRDefault="00485C71" w:rsidP="00485C71">
      <w:pPr>
        <w:jc w:val="left"/>
      </w:pPr>
      <w:r>
        <w:rPr>
          <w:rFonts w:hint="eastAsia"/>
        </w:rPr>
        <w:t>Speed</w:t>
      </w:r>
      <w:r w:rsidR="00B32793">
        <w:rPr>
          <w:rFonts w:hint="eastAsia"/>
        </w:rPr>
        <w:t>は発言スピード</w:t>
      </w:r>
    </w:p>
    <w:p w14:paraId="0274968D" w14:textId="77777777" w:rsidR="00C82A85" w:rsidRDefault="00C82A85" w:rsidP="00485C71">
      <w:pPr>
        <w:jc w:val="left"/>
      </w:pPr>
      <w:r>
        <w:rPr>
          <w:rFonts w:hint="eastAsia"/>
        </w:rPr>
        <w:t xml:space="preserve">　数値を高くすると喋るスピードが早くなり、</w:t>
      </w:r>
    </w:p>
    <w:p w14:paraId="69515CBB" w14:textId="649F00CE" w:rsidR="00C82A85" w:rsidRDefault="00C82A85" w:rsidP="00485C71">
      <w:pPr>
        <w:jc w:val="left"/>
      </w:pPr>
      <w:r>
        <w:rPr>
          <w:rFonts w:hint="eastAsia"/>
        </w:rPr>
        <w:t xml:space="preserve">　低くするとスピードが遅くなります。</w:t>
      </w:r>
    </w:p>
    <w:p w14:paraId="0041ACED" w14:textId="4042C233" w:rsidR="00C82A85" w:rsidRDefault="00C82A85" w:rsidP="00485C71">
      <w:pPr>
        <w:jc w:val="left"/>
      </w:pPr>
      <w:r>
        <w:rPr>
          <w:rFonts w:hint="eastAsia"/>
        </w:rPr>
        <w:t xml:space="preserve">　デフォルトは</w:t>
      </w:r>
      <w:r>
        <w:rPr>
          <w:rFonts w:hint="eastAsia"/>
        </w:rPr>
        <w:t>100</w:t>
      </w:r>
      <w:r>
        <w:rPr>
          <w:rFonts w:hint="eastAsia"/>
        </w:rPr>
        <w:t>で、</w:t>
      </w:r>
      <w:r>
        <w:rPr>
          <w:rFonts w:hint="eastAsia"/>
        </w:rPr>
        <w:t>50~150</w:t>
      </w:r>
      <w:r>
        <w:rPr>
          <w:rFonts w:hint="eastAsia"/>
        </w:rPr>
        <w:t>が推奨数値になります。</w:t>
      </w:r>
    </w:p>
    <w:p w14:paraId="5C20E9C1" w14:textId="77777777" w:rsidR="00C82A85" w:rsidRDefault="00C82A85" w:rsidP="00485C71">
      <w:pPr>
        <w:jc w:val="left"/>
      </w:pPr>
    </w:p>
    <w:p w14:paraId="2C93ECEA" w14:textId="7A754EBF" w:rsidR="00485C71" w:rsidRDefault="00C5342E" w:rsidP="00485C71">
      <w:pPr>
        <w:jc w:val="left"/>
      </w:pPr>
      <w:proofErr w:type="spellStart"/>
      <w:r>
        <w:rPr>
          <w:rFonts w:hint="eastAsia"/>
        </w:rPr>
        <w:t>BodyLa</w:t>
      </w:r>
      <w:r w:rsidR="00485C71">
        <w:rPr>
          <w:rFonts w:hint="eastAsia"/>
        </w:rPr>
        <w:t>nguegeMode</w:t>
      </w:r>
      <w:proofErr w:type="spellEnd"/>
      <w:r w:rsidR="00485C71">
        <w:rPr>
          <w:rFonts w:hint="eastAsia"/>
        </w:rPr>
        <w:t>は、身振り手振りのパターンを変更する事が可能です。</w:t>
      </w:r>
    </w:p>
    <w:p w14:paraId="3B249183" w14:textId="77777777" w:rsidR="00731409" w:rsidRDefault="00731409" w:rsidP="00F74131">
      <w:pPr>
        <w:jc w:val="left"/>
      </w:pPr>
    </w:p>
    <w:p w14:paraId="04EF31A6" w14:textId="77777777" w:rsidR="00731409" w:rsidRDefault="00731409" w:rsidP="00F74131">
      <w:pPr>
        <w:jc w:val="left"/>
      </w:pPr>
    </w:p>
    <w:p w14:paraId="675065B9" w14:textId="77777777" w:rsidR="00731409" w:rsidRDefault="00731409" w:rsidP="00F74131">
      <w:pPr>
        <w:jc w:val="left"/>
      </w:pPr>
    </w:p>
    <w:p w14:paraId="6021F2B8" w14:textId="60C3CB25" w:rsidR="00F74131" w:rsidRDefault="00F74131" w:rsidP="00E1555A">
      <w:pPr>
        <w:pStyle w:val="1"/>
      </w:pPr>
      <w:r>
        <w:br w:type="column"/>
      </w:r>
      <w:bookmarkStart w:id="8" w:name="_Toc310785730"/>
      <w:r w:rsidR="00B32793">
        <w:rPr>
          <w:rFonts w:hint="eastAsia"/>
        </w:rPr>
        <w:lastRenderedPageBreak/>
        <w:t>Wait</w:t>
      </w:r>
      <w:r w:rsidR="00B32793">
        <w:t xml:space="preserve"> BOX</w:t>
      </w:r>
      <w:bookmarkEnd w:id="8"/>
    </w:p>
    <w:p w14:paraId="125B61CC" w14:textId="4425ADFC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749085F8" wp14:editId="5EBBA103">
            <wp:extent cx="2273300" cy="1854200"/>
            <wp:effectExtent l="0" t="0" r="1270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D8EA" w14:textId="77777777" w:rsidR="00B32793" w:rsidRDefault="00B32793" w:rsidP="00CA1A7B">
      <w:pPr>
        <w:jc w:val="center"/>
      </w:pPr>
    </w:p>
    <w:p w14:paraId="42A44DD8" w14:textId="42AFDED3" w:rsidR="00B32793" w:rsidRDefault="00B32793" w:rsidP="00B32793">
      <w:r>
        <w:rPr>
          <w:rFonts w:hint="eastAsia"/>
        </w:rPr>
        <w:t>これは</w:t>
      </w:r>
      <w:r>
        <w:rPr>
          <w:rFonts w:hint="eastAsia"/>
        </w:rPr>
        <w:t>Wait</w:t>
      </w:r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700428D4" w14:textId="29A1BBE2" w:rsidR="00B32793" w:rsidRDefault="00B32793" w:rsidP="00B32793">
      <w:r>
        <w:rPr>
          <w:rFonts w:hint="eastAsia"/>
        </w:rPr>
        <w:t>BOX</w:t>
      </w:r>
      <w:r>
        <w:rPr>
          <w:rFonts w:hint="eastAsia"/>
        </w:rPr>
        <w:t>と</w:t>
      </w:r>
      <w:r>
        <w:rPr>
          <w:rFonts w:hint="eastAsia"/>
        </w:rPr>
        <w:t>BOX</w:t>
      </w:r>
      <w:r>
        <w:rPr>
          <w:rFonts w:hint="eastAsia"/>
        </w:rPr>
        <w:t>の間にこれを挟む事によって、アプリ実行中の間を</w:t>
      </w:r>
    </w:p>
    <w:p w14:paraId="3CB196D5" w14:textId="5F13BA8E" w:rsidR="00B32793" w:rsidRDefault="00B32793" w:rsidP="00B32793">
      <w:r>
        <w:rPr>
          <w:rFonts w:hint="eastAsia"/>
        </w:rPr>
        <w:t>秒単位で設定する事ができます。</w:t>
      </w:r>
    </w:p>
    <w:p w14:paraId="668976ED" w14:textId="77777777" w:rsidR="00B32793" w:rsidRDefault="00B32793" w:rsidP="00CA1A7B">
      <w:pPr>
        <w:jc w:val="center"/>
      </w:pPr>
    </w:p>
    <w:p w14:paraId="5F1CCD73" w14:textId="4DEAF605" w:rsidR="00731409" w:rsidRDefault="00B32793" w:rsidP="00F74131">
      <w:pPr>
        <w:jc w:val="left"/>
      </w:pPr>
      <w:r>
        <w:rPr>
          <w:rFonts w:hint="eastAsia"/>
        </w:rPr>
        <w:t>間の調節</w:t>
      </w:r>
    </w:p>
    <w:p w14:paraId="52553031" w14:textId="77777777" w:rsidR="00B32793" w:rsidRDefault="00B32793" w:rsidP="00F74131">
      <w:pPr>
        <w:jc w:val="left"/>
      </w:pPr>
    </w:p>
    <w:p w14:paraId="6F029B0D" w14:textId="61ABD6C7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185B7659" wp14:editId="032967C0">
            <wp:extent cx="5396230" cy="272732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Wa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7EB0" w14:textId="77777777" w:rsidR="00731409" w:rsidRDefault="00731409" w:rsidP="00F74131">
      <w:pPr>
        <w:jc w:val="left"/>
      </w:pPr>
    </w:p>
    <w:p w14:paraId="4EA3CC59" w14:textId="58B95BEF" w:rsidR="00B32793" w:rsidRDefault="00B32793" w:rsidP="00F74131">
      <w:pPr>
        <w:jc w:val="left"/>
      </w:pPr>
      <w:r>
        <w:rPr>
          <w:rFonts w:hint="eastAsia"/>
        </w:rPr>
        <w:t>左下のレンチマークをクリックして秒数を選択</w:t>
      </w:r>
    </w:p>
    <w:p w14:paraId="5A08CAE5" w14:textId="042177C3" w:rsidR="00B32793" w:rsidRDefault="00B32793" w:rsidP="00F74131">
      <w:pPr>
        <w:jc w:val="left"/>
      </w:pPr>
      <w:r>
        <w:rPr>
          <w:rFonts w:hint="eastAsia"/>
        </w:rPr>
        <w:t>任意の秒数を入力することで、</w:t>
      </w:r>
      <w:r>
        <w:rPr>
          <w:rFonts w:hint="eastAsia"/>
        </w:rPr>
        <w:t>BOX</w:t>
      </w:r>
      <w:r>
        <w:rPr>
          <w:rFonts w:hint="eastAsia"/>
        </w:rPr>
        <w:t>と</w:t>
      </w:r>
      <w:r>
        <w:rPr>
          <w:rFonts w:hint="eastAsia"/>
        </w:rPr>
        <w:t>BOX</w:t>
      </w:r>
      <w:r>
        <w:rPr>
          <w:rFonts w:hint="eastAsia"/>
        </w:rPr>
        <w:t>の間に</w:t>
      </w:r>
      <w:r>
        <w:t>”</w:t>
      </w:r>
      <w:r>
        <w:rPr>
          <w:rFonts w:hint="eastAsia"/>
        </w:rPr>
        <w:t>間</w:t>
      </w:r>
      <w:r>
        <w:t>”</w:t>
      </w:r>
      <w:r>
        <w:rPr>
          <w:rFonts w:hint="eastAsia"/>
        </w:rPr>
        <w:t>を作ります。</w:t>
      </w:r>
    </w:p>
    <w:p w14:paraId="12FC24B2" w14:textId="1241C9E6" w:rsidR="00B32793" w:rsidRDefault="00B32793" w:rsidP="00F74131">
      <w:pPr>
        <w:jc w:val="left"/>
      </w:pPr>
      <w:r>
        <w:rPr>
          <w:rFonts w:hint="eastAsia"/>
        </w:rPr>
        <w:t>処理を待つことにも使われます。</w:t>
      </w:r>
    </w:p>
    <w:p w14:paraId="24E00CE4" w14:textId="77777777" w:rsidR="00731409" w:rsidRDefault="00731409" w:rsidP="00F74131">
      <w:pPr>
        <w:jc w:val="left"/>
      </w:pPr>
    </w:p>
    <w:p w14:paraId="0ED03DAF" w14:textId="65DB0B68" w:rsidR="00B32793" w:rsidRDefault="00F74131" w:rsidP="00E1555A">
      <w:pPr>
        <w:pStyle w:val="1"/>
      </w:pPr>
      <w:r>
        <w:br w:type="column"/>
      </w:r>
      <w:bookmarkStart w:id="9" w:name="_Toc310785731"/>
      <w:r>
        <w:rPr>
          <w:rFonts w:hint="eastAsia"/>
        </w:rPr>
        <w:lastRenderedPageBreak/>
        <w:t>既存モーション</w:t>
      </w:r>
      <w:bookmarkEnd w:id="9"/>
    </w:p>
    <w:p w14:paraId="00EB4444" w14:textId="77777777" w:rsidR="00B32793" w:rsidRDefault="00B32793" w:rsidP="00F74131">
      <w:pPr>
        <w:jc w:val="left"/>
      </w:pPr>
    </w:p>
    <w:p w14:paraId="5CA691A9" w14:textId="634DC336" w:rsidR="00B32793" w:rsidRDefault="00545FFE" w:rsidP="00F74131">
      <w:pPr>
        <w:jc w:val="left"/>
      </w:pPr>
      <w:r>
        <w:rPr>
          <w:rFonts w:hint="eastAsia"/>
        </w:rPr>
        <w:t>Pepper</w:t>
      </w:r>
      <w:r w:rsidR="00B32793">
        <w:rPr>
          <w:rFonts w:hint="eastAsia"/>
        </w:rPr>
        <w:t>には、既にインストールされているモーション集があります。</w:t>
      </w:r>
    </w:p>
    <w:p w14:paraId="79C6DCD2" w14:textId="2AAAC84F" w:rsidR="00B32793" w:rsidRDefault="00B32793" w:rsidP="00F74131">
      <w:pPr>
        <w:jc w:val="left"/>
      </w:pPr>
      <w:r>
        <w:rPr>
          <w:rFonts w:hint="eastAsia"/>
        </w:rPr>
        <w:t>自分でモーションを作成しなくても、ある程度のバリエーションが</w:t>
      </w:r>
    </w:p>
    <w:p w14:paraId="74D34EDF" w14:textId="66F900A6" w:rsidR="00B32793" w:rsidRDefault="00B32793" w:rsidP="00F74131">
      <w:pPr>
        <w:jc w:val="left"/>
      </w:pPr>
      <w:r>
        <w:rPr>
          <w:rFonts w:hint="eastAsia"/>
        </w:rPr>
        <w:t>このモーション集には入っていますので、</w:t>
      </w:r>
    </w:p>
    <w:p w14:paraId="799ADE08" w14:textId="7B0FE517" w:rsidR="00B32793" w:rsidRDefault="00B32793" w:rsidP="00F74131">
      <w:pPr>
        <w:jc w:val="left"/>
      </w:pPr>
      <w:r>
        <w:rPr>
          <w:rFonts w:hint="eastAsia"/>
        </w:rPr>
        <w:t>既存モーションを呼出し、アプリ内で使用する事も可能です。</w:t>
      </w:r>
    </w:p>
    <w:p w14:paraId="2BD499E5" w14:textId="77777777" w:rsidR="00B32793" w:rsidRDefault="00B32793" w:rsidP="00F74131">
      <w:pPr>
        <w:jc w:val="left"/>
      </w:pPr>
    </w:p>
    <w:p w14:paraId="37CB7E48" w14:textId="77777777" w:rsidR="00B32793" w:rsidRDefault="00B32793" w:rsidP="00F74131">
      <w:pPr>
        <w:jc w:val="left"/>
      </w:pPr>
    </w:p>
    <w:p w14:paraId="1620A775" w14:textId="47A87953" w:rsidR="00B32793" w:rsidRDefault="00B32793" w:rsidP="00F74131">
      <w:pPr>
        <w:jc w:val="left"/>
      </w:pPr>
      <w:r>
        <w:rPr>
          <w:rFonts w:hint="eastAsia"/>
        </w:rPr>
        <w:t>既存モーションの挿入方法</w:t>
      </w:r>
    </w:p>
    <w:p w14:paraId="25433C12" w14:textId="77777777" w:rsidR="00B32793" w:rsidRDefault="00B32793" w:rsidP="00F74131">
      <w:pPr>
        <w:jc w:val="left"/>
      </w:pPr>
    </w:p>
    <w:p w14:paraId="6A26DF3B" w14:textId="1B9C7719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5C91B340" wp14:editId="19941CFD">
            <wp:extent cx="1922134" cy="2746670"/>
            <wp:effectExtent l="0" t="0" r="889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ボアプリ一覧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630" cy="27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AF1E" w14:textId="77777777" w:rsidR="00B32793" w:rsidRDefault="00B32793" w:rsidP="00CA1A7B">
      <w:pPr>
        <w:jc w:val="center"/>
      </w:pPr>
    </w:p>
    <w:p w14:paraId="14B87384" w14:textId="77777777" w:rsidR="00B32793" w:rsidRDefault="00B32793" w:rsidP="00CA1A7B">
      <w:pPr>
        <w:jc w:val="center"/>
      </w:pPr>
    </w:p>
    <w:p w14:paraId="1F644CFE" w14:textId="6D0910B7" w:rsidR="00B32793" w:rsidRDefault="00B32793" w:rsidP="00B32793">
      <w:r>
        <w:rPr>
          <w:rFonts w:hint="eastAsia"/>
        </w:rPr>
        <w:t>コレグラフを起動し、</w:t>
      </w:r>
      <w:r w:rsidR="00545FFE">
        <w:rPr>
          <w:rFonts w:hint="eastAsia"/>
        </w:rPr>
        <w:t>Pepper</w:t>
      </w:r>
      <w:r>
        <w:rPr>
          <w:rFonts w:hint="eastAsia"/>
        </w:rPr>
        <w:t>と接続</w:t>
      </w:r>
    </w:p>
    <w:p w14:paraId="6228D765" w14:textId="2A04DF87" w:rsidR="00B32793" w:rsidRDefault="00B32793" w:rsidP="00B32793">
      <w:r>
        <w:rPr>
          <w:rFonts w:hint="eastAsia"/>
        </w:rPr>
        <w:t>ロボットアプリケーション一覧を表示</w:t>
      </w:r>
    </w:p>
    <w:p w14:paraId="7FFDE2B1" w14:textId="49EEA85F" w:rsidR="00B32793" w:rsidRDefault="00B32793" w:rsidP="00B32793">
      <w:r>
        <w:rPr>
          <w:rFonts w:hint="eastAsia"/>
        </w:rPr>
        <w:t>（コレグラフ画面にない場合は表示タブからロボットアプリケーションを選択）</w:t>
      </w:r>
    </w:p>
    <w:p w14:paraId="7364CBFD" w14:textId="77777777" w:rsidR="00731409" w:rsidRDefault="00731409" w:rsidP="00CA1A7B">
      <w:pPr>
        <w:jc w:val="center"/>
      </w:pPr>
      <w:r>
        <w:rPr>
          <w:noProof/>
        </w:rPr>
        <w:lastRenderedPageBreak/>
        <w:drawing>
          <wp:inline distT="0" distB="0" distL="0" distR="0" wp14:anchorId="503C8348" wp14:editId="7111550F">
            <wp:extent cx="2511986" cy="2209355"/>
            <wp:effectExtent l="0" t="0" r="3175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既存アニメーション一覧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2" b="33437"/>
                    <a:stretch/>
                  </pic:blipFill>
                  <pic:spPr bwMode="auto">
                    <a:xfrm>
                      <a:off x="0" y="0"/>
                      <a:ext cx="2512455" cy="220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ED73CAA" w14:textId="77777777" w:rsidR="003F0FCC" w:rsidRDefault="003F0FCC" w:rsidP="00CA1A7B">
      <w:pPr>
        <w:jc w:val="center"/>
      </w:pPr>
    </w:p>
    <w:p w14:paraId="03343CE3" w14:textId="21B27A18" w:rsidR="00B32793" w:rsidRDefault="009E2EB3" w:rsidP="009E2EB3">
      <w:pPr>
        <w:jc w:val="left"/>
      </w:pPr>
      <w:r>
        <w:t>animations</w:t>
      </w:r>
      <w:r>
        <w:rPr>
          <w:rFonts w:hint="eastAsia"/>
        </w:rPr>
        <w:t xml:space="preserve">　アプリをクリックして、アニメーション一覧を表示</w:t>
      </w:r>
    </w:p>
    <w:p w14:paraId="06109135" w14:textId="77777777" w:rsidR="00B32793" w:rsidRDefault="00B32793" w:rsidP="00CA1A7B">
      <w:pPr>
        <w:jc w:val="center"/>
      </w:pPr>
    </w:p>
    <w:p w14:paraId="0548A41C" w14:textId="642345C5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38388CA7" wp14:editId="560A5C48">
            <wp:extent cx="3352800" cy="2841171"/>
            <wp:effectExtent l="0" t="0" r="0" b="381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再生方法既存アニメーション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8"/>
                    <a:stretch/>
                  </pic:blipFill>
                  <pic:spPr bwMode="auto">
                    <a:xfrm>
                      <a:off x="0" y="0"/>
                      <a:ext cx="3352800" cy="284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23F3434" w14:textId="77777777" w:rsidR="003F0FCC" w:rsidRDefault="003F0FCC" w:rsidP="00CA1A7B">
      <w:pPr>
        <w:jc w:val="center"/>
      </w:pPr>
    </w:p>
    <w:p w14:paraId="2E7DCE67" w14:textId="520009AB" w:rsidR="00B32793" w:rsidRDefault="009E2EB3" w:rsidP="009E2EB3">
      <w:pPr>
        <w:jc w:val="left"/>
      </w:pPr>
      <w:r>
        <w:rPr>
          <w:rFonts w:hint="eastAsia"/>
        </w:rPr>
        <w:t>右側にある再生ボタンをクリック</w:t>
      </w:r>
    </w:p>
    <w:p w14:paraId="2B640974" w14:textId="32D7D943" w:rsidR="00B32793" w:rsidRDefault="009E2EB3" w:rsidP="00B32793">
      <w:pPr>
        <w:jc w:val="left"/>
      </w:pPr>
      <w:r>
        <w:rPr>
          <w:rFonts w:hint="eastAsia"/>
        </w:rPr>
        <w:t>接続している</w:t>
      </w:r>
      <w:r w:rsidR="00545FFE">
        <w:rPr>
          <w:rFonts w:hint="eastAsia"/>
        </w:rPr>
        <w:t>Pepper</w:t>
      </w:r>
      <w:r>
        <w:rPr>
          <w:rFonts w:hint="eastAsia"/>
        </w:rPr>
        <w:t>がアニメーションを再生</w:t>
      </w:r>
    </w:p>
    <w:p w14:paraId="121CC554" w14:textId="33968A6E" w:rsidR="009E2EB3" w:rsidRDefault="009E2EB3" w:rsidP="00B32793">
      <w:pPr>
        <w:jc w:val="left"/>
      </w:pPr>
      <w:r>
        <w:rPr>
          <w:rFonts w:hint="eastAsia"/>
        </w:rPr>
        <w:t>目的のイメージに近いモーションを探します。</w:t>
      </w:r>
    </w:p>
    <w:p w14:paraId="706B874F" w14:textId="77777777" w:rsidR="00731409" w:rsidRDefault="00731409" w:rsidP="00F74131">
      <w:pPr>
        <w:jc w:val="left"/>
      </w:pPr>
    </w:p>
    <w:p w14:paraId="31495ABB" w14:textId="77777777" w:rsidR="009E2EB3" w:rsidRDefault="009E2EB3" w:rsidP="00F74131">
      <w:pPr>
        <w:jc w:val="left"/>
      </w:pPr>
    </w:p>
    <w:p w14:paraId="6832CA39" w14:textId="2600A0AB" w:rsidR="00731409" w:rsidRDefault="00731409" w:rsidP="00CA1A7B">
      <w:pPr>
        <w:jc w:val="center"/>
      </w:pPr>
      <w:r>
        <w:rPr>
          <w:noProof/>
        </w:rPr>
        <w:lastRenderedPageBreak/>
        <w:drawing>
          <wp:inline distT="0" distB="0" distL="0" distR="0" wp14:anchorId="01208715" wp14:editId="44B4024E">
            <wp:extent cx="3454400" cy="1423508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IDをコピー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4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D391" w14:textId="77777777" w:rsidR="009E2EB3" w:rsidRDefault="009E2EB3" w:rsidP="00CA1A7B">
      <w:pPr>
        <w:jc w:val="center"/>
      </w:pPr>
    </w:p>
    <w:p w14:paraId="662A7752" w14:textId="302543B9" w:rsidR="009E2EB3" w:rsidRDefault="009E2EB3" w:rsidP="009E2EB3">
      <w:pPr>
        <w:jc w:val="left"/>
      </w:pPr>
      <w:r>
        <w:rPr>
          <w:rFonts w:hint="eastAsia"/>
        </w:rPr>
        <w:t>目的のイメージに近いモーションを見つけたら、</w:t>
      </w:r>
    </w:p>
    <w:p w14:paraId="52B9C842" w14:textId="3C44666A" w:rsidR="009E2EB3" w:rsidRDefault="009E2EB3" w:rsidP="009E2EB3">
      <w:pPr>
        <w:jc w:val="left"/>
      </w:pPr>
      <w:r>
        <w:t>animations</w:t>
      </w:r>
      <w:r>
        <w:rPr>
          <w:rFonts w:hint="eastAsia"/>
        </w:rPr>
        <w:t>を右クリックしてアプリケーション</w:t>
      </w:r>
      <w:r>
        <w:rPr>
          <w:rFonts w:hint="eastAsia"/>
        </w:rPr>
        <w:t>ID</w:t>
      </w:r>
      <w:r>
        <w:rPr>
          <w:rFonts w:hint="eastAsia"/>
        </w:rPr>
        <w:t>をコピー</w:t>
      </w:r>
    </w:p>
    <w:p w14:paraId="06307842" w14:textId="77777777" w:rsidR="009E2EB3" w:rsidRDefault="009E2EB3" w:rsidP="00CA1A7B">
      <w:pPr>
        <w:jc w:val="center"/>
      </w:pPr>
    </w:p>
    <w:p w14:paraId="6951D093" w14:textId="6F07C5C2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183A929A" wp14:editId="7844AFB7">
            <wp:extent cx="3403600" cy="927100"/>
            <wp:effectExtent l="0" t="0" r="0" b="1270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動作パスをコピー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4047" w14:textId="77777777" w:rsidR="009E2EB3" w:rsidRDefault="009E2EB3" w:rsidP="00CA1A7B">
      <w:pPr>
        <w:jc w:val="center"/>
      </w:pPr>
    </w:p>
    <w:p w14:paraId="6BB3CABE" w14:textId="5C6FF546" w:rsidR="009E2EB3" w:rsidRDefault="009E2EB3" w:rsidP="003F0FCC">
      <w:pPr>
        <w:jc w:val="left"/>
      </w:pPr>
      <w:r>
        <w:rPr>
          <w:rFonts w:hint="eastAsia"/>
        </w:rPr>
        <w:t>使用したいモーションを右クリックして、動作パスをコピー</w:t>
      </w:r>
    </w:p>
    <w:p w14:paraId="7E15EC33" w14:textId="77777777" w:rsidR="00731409" w:rsidRDefault="00731409" w:rsidP="00F74131">
      <w:pPr>
        <w:jc w:val="left"/>
      </w:pPr>
    </w:p>
    <w:p w14:paraId="2A134FF3" w14:textId="0260C710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55C173B9" wp14:editId="3B6DFF5B">
            <wp:extent cx="3865661" cy="2007961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パスを指定してアニメーションを呼び出す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74"/>
                    <a:stretch/>
                  </pic:blipFill>
                  <pic:spPr bwMode="auto">
                    <a:xfrm>
                      <a:off x="0" y="0"/>
                      <a:ext cx="3865979" cy="200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ECC79F2" w14:textId="77777777" w:rsidR="00731409" w:rsidRDefault="00731409" w:rsidP="00F74131">
      <w:pPr>
        <w:jc w:val="left"/>
      </w:pPr>
    </w:p>
    <w:p w14:paraId="4E216E72" w14:textId="1EBEBF74" w:rsidR="009E2EB3" w:rsidRDefault="009E2EB3" w:rsidP="00F74131">
      <w:pPr>
        <w:jc w:val="left"/>
      </w:pPr>
      <w:proofErr w:type="spellStart"/>
      <w:r>
        <w:rPr>
          <w:rFonts w:hint="eastAsia"/>
        </w:rPr>
        <w:t>TextEditBOX</w:t>
      </w:r>
      <w:proofErr w:type="spellEnd"/>
      <w:r>
        <w:rPr>
          <w:rFonts w:hint="eastAsia"/>
        </w:rPr>
        <w:t>に、アプリケーション</w:t>
      </w:r>
      <w:r>
        <w:rPr>
          <w:rFonts w:hint="eastAsia"/>
        </w:rPr>
        <w:t>ID</w:t>
      </w:r>
      <w:r>
        <w:t>/</w:t>
      </w:r>
      <w:r>
        <w:rPr>
          <w:rFonts w:hint="eastAsia"/>
        </w:rPr>
        <w:t>動作パス　と入力</w:t>
      </w:r>
    </w:p>
    <w:p w14:paraId="5AEDCC58" w14:textId="0C9E591D" w:rsidR="009E2EB3" w:rsidRDefault="009E2EB3" w:rsidP="00F74131">
      <w:pPr>
        <w:jc w:val="left"/>
      </w:pPr>
      <w:proofErr w:type="spellStart"/>
      <w:r>
        <w:rPr>
          <w:rFonts w:hint="eastAsia"/>
        </w:rPr>
        <w:t>RunBehaviorBOX</w:t>
      </w:r>
      <w:proofErr w:type="spellEnd"/>
      <w:r>
        <w:rPr>
          <w:rFonts w:hint="eastAsia"/>
        </w:rPr>
        <w:t>に線を接続</w:t>
      </w:r>
    </w:p>
    <w:p w14:paraId="31CD6AE7" w14:textId="77777777" w:rsidR="009E2EB3" w:rsidRDefault="009E2EB3" w:rsidP="00F74131">
      <w:pPr>
        <w:jc w:val="left"/>
      </w:pPr>
    </w:p>
    <w:p w14:paraId="308AF0B1" w14:textId="4EE9785B" w:rsidR="009E2EB3" w:rsidRDefault="003F0FCC" w:rsidP="00F74131">
      <w:pPr>
        <w:jc w:val="left"/>
      </w:pPr>
      <w:r>
        <w:rPr>
          <w:rFonts w:hint="eastAsia"/>
        </w:rPr>
        <w:t>アプリケーションを実行すると、選んだモーションが再生されます。</w:t>
      </w:r>
    </w:p>
    <w:p w14:paraId="24B4FF60" w14:textId="3C46C83B" w:rsidR="00731409" w:rsidRDefault="00731409" w:rsidP="00F74131">
      <w:pPr>
        <w:jc w:val="left"/>
      </w:pPr>
    </w:p>
    <w:p w14:paraId="72094368" w14:textId="67B4983F" w:rsidR="003F0FCC" w:rsidRDefault="00F74131" w:rsidP="00E1555A">
      <w:pPr>
        <w:pStyle w:val="1"/>
      </w:pPr>
      <w:r>
        <w:br w:type="column"/>
      </w:r>
      <w:bookmarkStart w:id="10" w:name="_Toc310785732"/>
      <w:proofErr w:type="spellStart"/>
      <w:r w:rsidR="003F0FCC">
        <w:rPr>
          <w:rFonts w:hint="eastAsia"/>
        </w:rPr>
        <w:lastRenderedPageBreak/>
        <w:t>TimelineBOX</w:t>
      </w:r>
      <w:bookmarkEnd w:id="10"/>
      <w:proofErr w:type="spellEnd"/>
    </w:p>
    <w:p w14:paraId="2595C379" w14:textId="1DEB5CEA" w:rsidR="003F0FCC" w:rsidRDefault="003F0FCC" w:rsidP="003F0FCC">
      <w:pPr>
        <w:jc w:val="center"/>
      </w:pPr>
      <w:r>
        <w:rPr>
          <w:noProof/>
        </w:rPr>
        <w:drawing>
          <wp:inline distT="0" distB="0" distL="0" distR="0" wp14:anchorId="695845E9" wp14:editId="20A36F53">
            <wp:extent cx="1794388" cy="1474308"/>
            <wp:effectExtent l="0" t="0" r="9525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388" cy="14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A07" w14:textId="77777777" w:rsidR="003F0FCC" w:rsidRDefault="003F0FCC" w:rsidP="00F74131">
      <w:pPr>
        <w:jc w:val="left"/>
      </w:pPr>
    </w:p>
    <w:p w14:paraId="6DC27ED6" w14:textId="018CBDB2" w:rsidR="003F0FCC" w:rsidRDefault="003F0FCC" w:rsidP="00F74131">
      <w:pPr>
        <w:jc w:val="left"/>
      </w:pPr>
      <w:r>
        <w:rPr>
          <w:rFonts w:hint="eastAsia"/>
        </w:rPr>
        <w:t>コレグラフでは、自分で</w:t>
      </w:r>
      <w:r w:rsidR="00545FFE">
        <w:rPr>
          <w:rFonts w:hint="eastAsia"/>
        </w:rPr>
        <w:t>Pepper</w:t>
      </w:r>
      <w:r>
        <w:rPr>
          <w:rFonts w:hint="eastAsia"/>
        </w:rPr>
        <w:t>のモーションを作成する事ができます。</w:t>
      </w:r>
    </w:p>
    <w:p w14:paraId="0A57D1C1" w14:textId="77777777" w:rsidR="003F0FCC" w:rsidRDefault="003F0FCC" w:rsidP="00F74131">
      <w:pPr>
        <w:jc w:val="left"/>
      </w:pPr>
      <w:r>
        <w:rPr>
          <w:rFonts w:hint="eastAsia"/>
        </w:rPr>
        <w:t>正確にはユーザがポーズとポーズを作成して、</w:t>
      </w:r>
    </w:p>
    <w:p w14:paraId="3F5E0347" w14:textId="6D2F3198" w:rsidR="003F0FCC" w:rsidRDefault="003F0FCC" w:rsidP="00F74131">
      <w:pPr>
        <w:jc w:val="left"/>
      </w:pPr>
      <w:r>
        <w:rPr>
          <w:rFonts w:hint="eastAsia"/>
        </w:rPr>
        <w:t>その合間を</w:t>
      </w:r>
      <w:r w:rsidR="00545FFE">
        <w:t>PEPPER</w:t>
      </w:r>
      <w:r>
        <w:rPr>
          <w:rFonts w:hint="eastAsia"/>
        </w:rPr>
        <w:t>が自動生成してモーションにする事になります。</w:t>
      </w:r>
    </w:p>
    <w:p w14:paraId="4FACA979" w14:textId="3CD4507C" w:rsidR="003F0FCC" w:rsidRDefault="003F0FCC" w:rsidP="00F74131">
      <w:pPr>
        <w:jc w:val="left"/>
      </w:pPr>
      <w:proofErr w:type="spellStart"/>
      <w:r>
        <w:rPr>
          <w:rFonts w:hint="eastAsia"/>
        </w:rPr>
        <w:t>TimelineBOX</w:t>
      </w:r>
      <w:proofErr w:type="spellEnd"/>
      <w:r>
        <w:rPr>
          <w:rFonts w:hint="eastAsia"/>
        </w:rPr>
        <w:t>は、そのポーズデータを入力する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70BA5D47" w14:textId="77777777" w:rsidR="003F0FCC" w:rsidRDefault="003F0FCC" w:rsidP="00F74131">
      <w:pPr>
        <w:jc w:val="left"/>
      </w:pPr>
    </w:p>
    <w:p w14:paraId="0F16590C" w14:textId="7D197289" w:rsidR="003F0FCC" w:rsidRDefault="003F0FCC" w:rsidP="00F74131">
      <w:pPr>
        <w:jc w:val="left"/>
      </w:pPr>
      <w:r>
        <w:rPr>
          <w:rFonts w:hint="eastAsia"/>
        </w:rPr>
        <w:t>モーション作成</w:t>
      </w:r>
    </w:p>
    <w:p w14:paraId="762A77EA" w14:textId="77777777" w:rsidR="00731409" w:rsidRDefault="00731409" w:rsidP="00F74131">
      <w:pPr>
        <w:jc w:val="left"/>
      </w:pPr>
    </w:p>
    <w:p w14:paraId="60E496D4" w14:textId="72E5BA8D" w:rsidR="00731409" w:rsidRDefault="00731409" w:rsidP="00F74131">
      <w:pPr>
        <w:jc w:val="left"/>
      </w:pPr>
      <w:r>
        <w:rPr>
          <w:noProof/>
        </w:rPr>
        <w:drawing>
          <wp:inline distT="0" distB="0" distL="0" distR="0" wp14:anchorId="331C9720" wp14:editId="71EB09D1">
            <wp:extent cx="5396230" cy="58864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タイムライン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CE05" w14:textId="77777777" w:rsidR="00731409" w:rsidRDefault="00731409" w:rsidP="00731409"/>
    <w:p w14:paraId="4A98C420" w14:textId="082DB3C0" w:rsidR="00BE0566" w:rsidRDefault="003F0FCC" w:rsidP="00731409">
      <w:proofErr w:type="spellStart"/>
      <w:r>
        <w:rPr>
          <w:rFonts w:hint="eastAsia"/>
        </w:rPr>
        <w:t>TimelineBOX</w:t>
      </w:r>
      <w:proofErr w:type="spellEnd"/>
      <w:r>
        <w:rPr>
          <w:rFonts w:hint="eastAsia"/>
        </w:rPr>
        <w:t>をダブルクリックしてタイムラインを表示</w:t>
      </w:r>
    </w:p>
    <w:p w14:paraId="303BD885" w14:textId="02EE3CB6" w:rsidR="003F0FCC" w:rsidRDefault="003F0FCC" w:rsidP="00BE0566">
      <w:pPr>
        <w:jc w:val="center"/>
      </w:pPr>
      <w:r>
        <w:rPr>
          <w:rFonts w:hint="eastAsia"/>
          <w:noProof/>
        </w:rPr>
        <w:drawing>
          <wp:inline distT="0" distB="0" distL="0" distR="0" wp14:anchorId="089BD628" wp14:editId="7E966734">
            <wp:extent cx="584791" cy="616688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ボタンバー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51" r="25682" b="12734"/>
                    <a:stretch/>
                  </pic:blipFill>
                  <pic:spPr bwMode="auto">
                    <a:xfrm>
                      <a:off x="0" y="0"/>
                      <a:ext cx="585088" cy="6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FB07D72" w14:textId="72B8ACCC" w:rsidR="003F0FCC" w:rsidRDefault="00BE0566" w:rsidP="00731409">
      <w:r>
        <w:rPr>
          <w:rFonts w:hint="eastAsia"/>
        </w:rPr>
        <w:t>コレグラフのアニメーションモードをクリック</w:t>
      </w:r>
      <w:r w:rsidR="00A235C9">
        <w:rPr>
          <w:rFonts w:hint="eastAsia"/>
        </w:rPr>
        <w:t>して</w:t>
      </w:r>
    </w:p>
    <w:p w14:paraId="03F70EE3" w14:textId="715EEA9F" w:rsidR="00BE0566" w:rsidRDefault="00545FFE" w:rsidP="00731409">
      <w:r>
        <w:rPr>
          <w:rFonts w:hint="eastAsia"/>
        </w:rPr>
        <w:t>Pepper</w:t>
      </w:r>
      <w:r w:rsidR="00A235C9">
        <w:rPr>
          <w:rFonts w:hint="eastAsia"/>
        </w:rPr>
        <w:t>の関節制御を解除</w:t>
      </w:r>
    </w:p>
    <w:p w14:paraId="4765868B" w14:textId="77777777" w:rsidR="00BE0566" w:rsidRDefault="00BE0566" w:rsidP="00731409"/>
    <w:p w14:paraId="71AB7C49" w14:textId="5ACBFE85" w:rsidR="00BE0566" w:rsidRDefault="00BE0566" w:rsidP="00731409">
      <w:r>
        <w:rPr>
          <w:rFonts w:hint="eastAsia"/>
        </w:rPr>
        <w:t>解除方法</w:t>
      </w:r>
    </w:p>
    <w:p w14:paraId="171C1AEA" w14:textId="191CBE2C" w:rsidR="00BE0566" w:rsidRDefault="00BE0566" w:rsidP="00731409">
      <w:r>
        <w:rPr>
          <w:rFonts w:hint="eastAsia"/>
        </w:rPr>
        <w:t>関節制御解除は、</w:t>
      </w:r>
      <w:r w:rsidR="00545FFE">
        <w:rPr>
          <w:rFonts w:hint="eastAsia"/>
        </w:rPr>
        <w:t>Pepper</w:t>
      </w:r>
      <w:r>
        <w:rPr>
          <w:rFonts w:hint="eastAsia"/>
        </w:rPr>
        <w:t>の各センサーにタッチして</w:t>
      </w:r>
    </w:p>
    <w:p w14:paraId="5EF013D9" w14:textId="2C414971" w:rsidR="00BE0566" w:rsidRDefault="00BE0566" w:rsidP="00731409">
      <w:r>
        <w:rPr>
          <w:rFonts w:hint="eastAsia"/>
        </w:rPr>
        <w:t>解除する仕様になっております。</w:t>
      </w:r>
    </w:p>
    <w:p w14:paraId="16419875" w14:textId="77777777" w:rsidR="00BE0566" w:rsidRDefault="00BE0566" w:rsidP="00731409"/>
    <w:p w14:paraId="38F2864A" w14:textId="57B1DC67" w:rsidR="00BE0566" w:rsidRPr="00BB75BE" w:rsidRDefault="00BE0566" w:rsidP="00731409">
      <w:pPr>
        <w:rPr>
          <w:u w:val="dotted"/>
        </w:rPr>
      </w:pPr>
      <w:r w:rsidRPr="00BB75BE">
        <w:rPr>
          <w:rFonts w:hint="eastAsia"/>
          <w:u w:val="dotted"/>
        </w:rPr>
        <w:t>腕</w:t>
      </w:r>
      <w:r w:rsidRPr="00BB75BE">
        <w:rPr>
          <w:rFonts w:hint="eastAsia"/>
          <w:u w:val="dotted"/>
        </w:rPr>
        <w:tab/>
      </w:r>
      <w:r w:rsidRPr="00BB75BE">
        <w:rPr>
          <w:rFonts w:hint="eastAsia"/>
          <w:u w:val="dotted"/>
        </w:rPr>
        <w:t>：手のセンサーにタッチしている間のみ解除</w:t>
      </w:r>
    </w:p>
    <w:p w14:paraId="5ACF9186" w14:textId="7DF6F273" w:rsidR="00731409" w:rsidRPr="00BB75BE" w:rsidRDefault="00A235C9" w:rsidP="00731409">
      <w:pPr>
        <w:rPr>
          <w:u w:val="dotted"/>
        </w:rPr>
      </w:pPr>
      <w:r w:rsidRPr="00BB75BE">
        <w:rPr>
          <w:rFonts w:hint="eastAsia"/>
          <w:u w:val="dotted"/>
        </w:rPr>
        <w:t>足</w:t>
      </w:r>
      <w:r w:rsidR="00BE0566" w:rsidRPr="00BB75BE">
        <w:rPr>
          <w:rFonts w:hint="eastAsia"/>
          <w:u w:val="dotted"/>
        </w:rPr>
        <w:t>、頭</w:t>
      </w:r>
      <w:r w:rsidR="00BE0566" w:rsidRPr="00BB75BE">
        <w:rPr>
          <w:rFonts w:hint="eastAsia"/>
          <w:u w:val="dotted"/>
        </w:rPr>
        <w:tab/>
      </w:r>
      <w:r w:rsidR="00BE0566" w:rsidRPr="00BB75BE">
        <w:rPr>
          <w:rFonts w:hint="eastAsia"/>
          <w:u w:val="dotted"/>
        </w:rPr>
        <w:t>：</w:t>
      </w:r>
      <w:r w:rsidR="00BE0566" w:rsidRPr="00BB75BE">
        <w:rPr>
          <w:rFonts w:hint="eastAsia"/>
          <w:u w:val="dotted"/>
        </w:rPr>
        <w:t>1</w:t>
      </w:r>
      <w:r w:rsidR="00BE0566" w:rsidRPr="00BB75BE">
        <w:rPr>
          <w:rFonts w:hint="eastAsia"/>
          <w:u w:val="dotted"/>
        </w:rPr>
        <w:t>回目タッチで解除、</w:t>
      </w:r>
      <w:r w:rsidR="00BE0566" w:rsidRPr="00BB75BE">
        <w:rPr>
          <w:rFonts w:hint="eastAsia"/>
          <w:u w:val="dotted"/>
        </w:rPr>
        <w:t>2</w:t>
      </w:r>
      <w:r w:rsidR="00BE0566" w:rsidRPr="00BB75BE">
        <w:rPr>
          <w:rFonts w:hint="eastAsia"/>
          <w:u w:val="dotted"/>
        </w:rPr>
        <w:t>回目タッチでロック</w:t>
      </w:r>
    </w:p>
    <w:p w14:paraId="680E9752" w14:textId="77777777" w:rsidR="00731409" w:rsidRDefault="00731409" w:rsidP="00731409"/>
    <w:p w14:paraId="12D0163C" w14:textId="79E3A1D7" w:rsidR="00731409" w:rsidRDefault="00731409" w:rsidP="00731409">
      <w:r>
        <w:rPr>
          <w:noProof/>
        </w:rPr>
        <w:lastRenderedPageBreak/>
        <w:drawing>
          <wp:inline distT="0" distB="0" distL="0" distR="0" wp14:anchorId="2CC4AC9E" wp14:editId="0F2E1F75">
            <wp:extent cx="5396230" cy="61277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タイムライン黒点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9083" w14:textId="77777777" w:rsidR="00731409" w:rsidRDefault="00731409" w:rsidP="00F74131">
      <w:pPr>
        <w:jc w:val="left"/>
      </w:pPr>
    </w:p>
    <w:p w14:paraId="6D8285BC" w14:textId="336AC4E6" w:rsidR="00BE0566" w:rsidRDefault="00B704A6" w:rsidP="00F74131">
      <w:pPr>
        <w:jc w:val="left"/>
      </w:pPr>
      <w:r>
        <w:rPr>
          <w:rFonts w:hint="eastAsia"/>
        </w:rPr>
        <w:t>Pepper</w:t>
      </w:r>
      <w:r w:rsidR="00BE0566">
        <w:rPr>
          <w:rFonts w:hint="eastAsia"/>
        </w:rPr>
        <w:t>を手動で動かして、ポーズを作成したら、</w:t>
      </w:r>
    </w:p>
    <w:p w14:paraId="0DA9D699" w14:textId="268F7DE3" w:rsidR="00731409" w:rsidRDefault="00BE0566" w:rsidP="00F74131">
      <w:pPr>
        <w:jc w:val="left"/>
      </w:pPr>
      <w:r>
        <w:rPr>
          <w:rFonts w:hint="eastAsia"/>
        </w:rPr>
        <w:t>タイムライン上で右クリック</w:t>
      </w:r>
    </w:p>
    <w:p w14:paraId="7DD760E1" w14:textId="77777777" w:rsidR="00A235C9" w:rsidRDefault="00A235C9" w:rsidP="00F74131">
      <w:pPr>
        <w:jc w:val="left"/>
      </w:pPr>
    </w:p>
    <w:p w14:paraId="69DD3EC3" w14:textId="2CA98170" w:rsidR="00A235C9" w:rsidRDefault="00A235C9" w:rsidP="00F74131">
      <w:pPr>
        <w:jc w:val="left"/>
      </w:pPr>
      <w:r>
        <w:t>“</w:t>
      </w:r>
      <w:r>
        <w:rPr>
          <w:rFonts w:hint="eastAsia"/>
        </w:rPr>
        <w:t>キーフレーム中に保存された関節</w:t>
      </w:r>
      <w:r>
        <w:t>”</w:t>
      </w:r>
      <w:r>
        <w:rPr>
          <w:rFonts w:hint="eastAsia"/>
        </w:rPr>
        <w:t>を選択</w:t>
      </w:r>
    </w:p>
    <w:p w14:paraId="4AAC849C" w14:textId="77777777" w:rsidR="00A235C9" w:rsidRDefault="00A235C9" w:rsidP="00F74131">
      <w:pPr>
        <w:jc w:val="left"/>
      </w:pPr>
    </w:p>
    <w:p w14:paraId="3ADEF596" w14:textId="226BDBC6" w:rsidR="00A235C9" w:rsidRDefault="00A235C9" w:rsidP="00F74131">
      <w:pPr>
        <w:jc w:val="left"/>
      </w:pPr>
      <w:r>
        <w:rPr>
          <w:rFonts w:hint="eastAsia"/>
        </w:rPr>
        <w:t>全身を選択、もしくはタイムラインにマウスを合わせて</w:t>
      </w:r>
      <w:r>
        <w:rPr>
          <w:rFonts w:hint="eastAsia"/>
        </w:rPr>
        <w:t>F8</w:t>
      </w:r>
      <w:r>
        <w:rPr>
          <w:rFonts w:hint="eastAsia"/>
        </w:rPr>
        <w:t>で</w:t>
      </w:r>
    </w:p>
    <w:p w14:paraId="1EDB06E9" w14:textId="22716191" w:rsidR="00A235C9" w:rsidRDefault="00A235C9" w:rsidP="00F74131">
      <w:pPr>
        <w:jc w:val="left"/>
      </w:pPr>
      <w:r>
        <w:rPr>
          <w:rFonts w:hint="eastAsia"/>
        </w:rPr>
        <w:t>ポーズをタイムラインに登録</w:t>
      </w:r>
      <w:bookmarkStart w:id="11" w:name="_GoBack"/>
      <w:bookmarkEnd w:id="11"/>
    </w:p>
    <w:p w14:paraId="0CF4C237" w14:textId="77777777" w:rsidR="00A235C9" w:rsidRDefault="00A235C9" w:rsidP="00F74131">
      <w:pPr>
        <w:jc w:val="left"/>
      </w:pPr>
    </w:p>
    <w:p w14:paraId="6A7A4E4D" w14:textId="25BADE74" w:rsidR="00A235C9" w:rsidRDefault="00A235C9" w:rsidP="00F74131">
      <w:pPr>
        <w:jc w:val="left"/>
      </w:pPr>
      <w:r>
        <w:rPr>
          <w:rFonts w:hint="eastAsia"/>
        </w:rPr>
        <w:t>黒い四角がポーズデータです。</w:t>
      </w:r>
    </w:p>
    <w:p w14:paraId="2B389521" w14:textId="77777777" w:rsidR="00A235C9" w:rsidRDefault="00A235C9" w:rsidP="00F74131">
      <w:pPr>
        <w:jc w:val="left"/>
      </w:pPr>
    </w:p>
    <w:p w14:paraId="6056DCF6" w14:textId="77777777" w:rsidR="00BE0566" w:rsidRDefault="00BE0566" w:rsidP="00BE0566">
      <w:r>
        <w:rPr>
          <w:rFonts w:hint="eastAsia"/>
        </w:rPr>
        <w:t xml:space="preserve">★　</w:t>
      </w:r>
      <w:r>
        <w:rPr>
          <w:rFonts w:hint="eastAsia"/>
        </w:rPr>
        <w:t>25fps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秒</w:t>
      </w:r>
    </w:p>
    <w:p w14:paraId="7F67C25F" w14:textId="454110E2" w:rsidR="00BE0566" w:rsidRDefault="00BE0566" w:rsidP="00BE0566">
      <w:pPr>
        <w:ind w:left="480"/>
      </w:pPr>
      <w:r>
        <w:rPr>
          <w:rFonts w:hint="eastAsia"/>
        </w:rPr>
        <w:t>基本的には</w:t>
      </w:r>
      <w:r>
        <w:rPr>
          <w:rFonts w:hint="eastAsia"/>
        </w:rPr>
        <w:t>25fps</w:t>
      </w:r>
      <w:r>
        <w:rPr>
          <w:rFonts w:hint="eastAsia"/>
        </w:rPr>
        <w:t>ごとに</w:t>
      </w:r>
      <w:r>
        <w:rPr>
          <w:rFonts w:hint="eastAsia"/>
        </w:rPr>
        <w:t>1</w:t>
      </w:r>
      <w:r>
        <w:rPr>
          <w:rFonts w:hint="eastAsia"/>
        </w:rPr>
        <w:t>ポーズ登録する</w:t>
      </w:r>
      <w:r w:rsidR="00A235C9">
        <w:rPr>
          <w:rFonts w:hint="eastAsia"/>
        </w:rPr>
        <w:t>。</w:t>
      </w:r>
    </w:p>
    <w:p w14:paraId="24CB62B1" w14:textId="4FFDBB54" w:rsidR="00A235C9" w:rsidRDefault="00A235C9" w:rsidP="00F74131">
      <w:pPr>
        <w:jc w:val="left"/>
      </w:pPr>
      <w:r>
        <w:rPr>
          <w:rFonts w:hint="eastAsia"/>
        </w:rPr>
        <w:t xml:space="preserve">　　間を詰め過ぎると</w:t>
      </w:r>
      <w:r w:rsidR="00B704A6">
        <w:t>PEPPER</w:t>
      </w:r>
      <w:r>
        <w:rPr>
          <w:rFonts w:hint="eastAsia"/>
        </w:rPr>
        <w:t>が転倒する恐れがあります。</w:t>
      </w:r>
    </w:p>
    <w:p w14:paraId="1595755B" w14:textId="6F487107" w:rsidR="00731409" w:rsidRDefault="00F74131" w:rsidP="00E1555A">
      <w:pPr>
        <w:pStyle w:val="1"/>
      </w:pPr>
      <w:r w:rsidRPr="00731409">
        <w:br w:type="column"/>
      </w:r>
      <w:bookmarkStart w:id="12" w:name="_Toc310785733"/>
      <w:proofErr w:type="spellStart"/>
      <w:r w:rsidR="00A235C9">
        <w:rPr>
          <w:rFonts w:hint="eastAsia"/>
        </w:rPr>
        <w:lastRenderedPageBreak/>
        <w:t>PlayMusicBOX</w:t>
      </w:r>
      <w:bookmarkEnd w:id="12"/>
      <w:proofErr w:type="spellEnd"/>
    </w:p>
    <w:p w14:paraId="21C3F38F" w14:textId="75638412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05CE9F8D" wp14:editId="787E36E0">
            <wp:extent cx="1794514" cy="1475489"/>
            <wp:effectExtent l="0" t="0" r="8890" b="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Musi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930" cy="14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AB6" w14:textId="77777777" w:rsidR="00E24302" w:rsidRDefault="00E24302" w:rsidP="00CA1A7B">
      <w:pPr>
        <w:jc w:val="center"/>
      </w:pPr>
    </w:p>
    <w:p w14:paraId="3D12306E" w14:textId="23C5E678" w:rsidR="00A235C9" w:rsidRDefault="00A235C9" w:rsidP="00A235C9">
      <w:r>
        <w:rPr>
          <w:rFonts w:hint="eastAsia"/>
        </w:rPr>
        <w:t>これは</w:t>
      </w:r>
      <w:proofErr w:type="spellStart"/>
      <w:r>
        <w:rPr>
          <w:rFonts w:hint="eastAsia"/>
        </w:rPr>
        <w:t>PlayMusic</w:t>
      </w:r>
      <w:proofErr w:type="spellEnd"/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7B4C66D7" w14:textId="1D0C259E" w:rsidR="00A235C9" w:rsidRDefault="00A235C9" w:rsidP="00E24302">
      <w:r>
        <w:rPr>
          <w:rFonts w:hint="eastAsia"/>
        </w:rPr>
        <w:t>音楽ファイルを再生する事ができます。</w:t>
      </w:r>
    </w:p>
    <w:p w14:paraId="4C529905" w14:textId="77777777" w:rsidR="00A235C9" w:rsidRDefault="00A235C9" w:rsidP="00CA1A7B">
      <w:pPr>
        <w:jc w:val="center"/>
      </w:pPr>
    </w:p>
    <w:p w14:paraId="398CE86C" w14:textId="3FD280C9" w:rsidR="00731409" w:rsidRDefault="00A235C9" w:rsidP="00F74131">
      <w:pPr>
        <w:jc w:val="left"/>
      </w:pPr>
      <w:r>
        <w:rPr>
          <w:rFonts w:hint="eastAsia"/>
        </w:rPr>
        <w:t>音楽再生方法</w:t>
      </w:r>
    </w:p>
    <w:p w14:paraId="09A384DA" w14:textId="77777777" w:rsidR="00E24302" w:rsidRDefault="00E24302" w:rsidP="00F74131">
      <w:pPr>
        <w:jc w:val="left"/>
      </w:pPr>
    </w:p>
    <w:p w14:paraId="6DBD43BC" w14:textId="738B9B40" w:rsidR="00731409" w:rsidRDefault="00731409" w:rsidP="00CA1A7B">
      <w:pPr>
        <w:jc w:val="center"/>
      </w:pPr>
      <w:r>
        <w:rPr>
          <w:noProof/>
        </w:rPr>
        <w:drawing>
          <wp:inline distT="0" distB="0" distL="0" distR="0" wp14:anchorId="4DCFE4E1" wp14:editId="168A887D">
            <wp:extent cx="3382121" cy="2984131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PlayMusi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594" cy="29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A47E" w14:textId="77777777" w:rsidR="00E24302" w:rsidRPr="00E24302" w:rsidRDefault="00E24302" w:rsidP="00CA1A7B">
      <w:pPr>
        <w:jc w:val="center"/>
        <w:rPr>
          <w:u w:val="single"/>
        </w:rPr>
      </w:pPr>
    </w:p>
    <w:p w14:paraId="47C7B019" w14:textId="4EB0BD40" w:rsidR="002D30AE" w:rsidRPr="00BB75BE" w:rsidRDefault="00A235C9" w:rsidP="00F74131">
      <w:pPr>
        <w:jc w:val="left"/>
        <w:rPr>
          <w:u w:val="dotted"/>
        </w:rPr>
      </w:pPr>
      <w:r w:rsidRPr="00BB75BE">
        <w:rPr>
          <w:rFonts w:hint="eastAsia"/>
          <w:u w:val="dotted"/>
        </w:rPr>
        <w:t>File name</w:t>
      </w:r>
      <w:r w:rsidRPr="00BB75BE">
        <w:rPr>
          <w:rFonts w:hint="eastAsia"/>
          <w:u w:val="dotted"/>
        </w:rPr>
        <w:tab/>
      </w:r>
      <w:r w:rsidRPr="00BB75BE">
        <w:rPr>
          <w:rFonts w:hint="eastAsia"/>
          <w:u w:val="dotted"/>
        </w:rPr>
        <w:t>：参照するパスを入力</w:t>
      </w:r>
    </w:p>
    <w:p w14:paraId="64E60ADF" w14:textId="2C601021" w:rsidR="00A235C9" w:rsidRPr="00BB75BE" w:rsidRDefault="00A235C9" w:rsidP="00F74131">
      <w:pPr>
        <w:jc w:val="left"/>
        <w:rPr>
          <w:u w:val="dotted"/>
        </w:rPr>
      </w:pPr>
      <w:proofErr w:type="spellStart"/>
      <w:r w:rsidRPr="00BB75BE">
        <w:rPr>
          <w:rFonts w:hint="eastAsia"/>
          <w:u w:val="dotted"/>
        </w:rPr>
        <w:t>BeginPosition</w:t>
      </w:r>
      <w:proofErr w:type="spellEnd"/>
      <w:r w:rsidRPr="00BB75BE">
        <w:rPr>
          <w:rFonts w:hint="eastAsia"/>
          <w:u w:val="dotted"/>
        </w:rPr>
        <w:tab/>
      </w:r>
      <w:r w:rsidRPr="00BB75BE">
        <w:rPr>
          <w:rFonts w:hint="eastAsia"/>
          <w:u w:val="dotted"/>
        </w:rPr>
        <w:t>：音楽ファイルの何秒目から再生するか設定</w:t>
      </w:r>
    </w:p>
    <w:p w14:paraId="5E811A71" w14:textId="4434AE19" w:rsidR="00A235C9" w:rsidRPr="00BB75BE" w:rsidRDefault="00A235C9" w:rsidP="00F74131">
      <w:pPr>
        <w:jc w:val="left"/>
        <w:rPr>
          <w:u w:val="dotted"/>
        </w:rPr>
      </w:pPr>
      <w:r w:rsidRPr="00BB75BE">
        <w:rPr>
          <w:rFonts w:hint="eastAsia"/>
          <w:u w:val="dotted"/>
        </w:rPr>
        <w:t>Volume</w:t>
      </w:r>
      <w:r w:rsidRPr="00BB75BE">
        <w:rPr>
          <w:rFonts w:hint="eastAsia"/>
          <w:u w:val="dotted"/>
        </w:rPr>
        <w:tab/>
      </w:r>
      <w:r w:rsidRPr="00BB75BE">
        <w:rPr>
          <w:rFonts w:hint="eastAsia"/>
          <w:u w:val="dotted"/>
        </w:rPr>
        <w:tab/>
      </w:r>
      <w:r w:rsidRPr="00BB75BE">
        <w:rPr>
          <w:rFonts w:hint="eastAsia"/>
          <w:u w:val="dotted"/>
        </w:rPr>
        <w:t>：</w:t>
      </w:r>
      <w:r w:rsidR="00545FFE">
        <w:rPr>
          <w:u w:val="dotted"/>
        </w:rPr>
        <w:t>PEPPER</w:t>
      </w:r>
      <w:r w:rsidRPr="00BB75BE">
        <w:rPr>
          <w:rFonts w:hint="eastAsia"/>
          <w:u w:val="dotted"/>
        </w:rPr>
        <w:t>の主音量に</w:t>
      </w:r>
      <w:r w:rsidR="00E24302" w:rsidRPr="00BB75BE">
        <w:rPr>
          <w:rFonts w:hint="eastAsia"/>
          <w:u w:val="dotted"/>
        </w:rPr>
        <w:t>対して何％の音量で再生するか設定</w:t>
      </w:r>
    </w:p>
    <w:p w14:paraId="4C3CD79C" w14:textId="307CE29D" w:rsidR="00A235C9" w:rsidRPr="00BB75BE" w:rsidRDefault="00A235C9" w:rsidP="00F74131">
      <w:pPr>
        <w:jc w:val="left"/>
        <w:rPr>
          <w:u w:val="dotted"/>
        </w:rPr>
      </w:pPr>
      <w:r w:rsidRPr="00BB75BE">
        <w:rPr>
          <w:rFonts w:hint="eastAsia"/>
          <w:u w:val="dotted"/>
        </w:rPr>
        <w:t>Balance</w:t>
      </w:r>
      <w:r w:rsidR="00E24302" w:rsidRPr="00BB75BE">
        <w:rPr>
          <w:rFonts w:hint="eastAsia"/>
          <w:u w:val="dotted"/>
        </w:rPr>
        <w:tab/>
      </w:r>
      <w:r w:rsidR="00E24302" w:rsidRPr="00BB75BE">
        <w:rPr>
          <w:rFonts w:hint="eastAsia"/>
          <w:u w:val="dotted"/>
        </w:rPr>
        <w:tab/>
      </w:r>
      <w:r w:rsidR="00E24302" w:rsidRPr="00BB75BE">
        <w:rPr>
          <w:rFonts w:hint="eastAsia"/>
          <w:u w:val="dotted"/>
        </w:rPr>
        <w:t>：左右スピーカーの出力バランス調節</w:t>
      </w:r>
    </w:p>
    <w:p w14:paraId="073FF5F2" w14:textId="1320550E" w:rsidR="00A235C9" w:rsidRPr="00BB75BE" w:rsidRDefault="00A235C9" w:rsidP="00F74131">
      <w:pPr>
        <w:jc w:val="left"/>
        <w:rPr>
          <w:u w:val="dotted"/>
        </w:rPr>
      </w:pPr>
      <w:r w:rsidRPr="00BB75BE">
        <w:rPr>
          <w:rFonts w:hint="eastAsia"/>
          <w:u w:val="dotted"/>
        </w:rPr>
        <w:t>Play</w:t>
      </w:r>
      <w:r w:rsidRPr="00BB75BE">
        <w:rPr>
          <w:u w:val="dotted"/>
        </w:rPr>
        <w:t xml:space="preserve"> in loop</w:t>
      </w:r>
      <w:r w:rsidR="00E24302" w:rsidRPr="00BB75BE">
        <w:rPr>
          <w:rFonts w:hint="eastAsia"/>
          <w:u w:val="dotted"/>
        </w:rPr>
        <w:tab/>
      </w:r>
      <w:r w:rsidR="00E24302" w:rsidRPr="00BB75BE">
        <w:rPr>
          <w:rFonts w:hint="eastAsia"/>
          <w:u w:val="dotted"/>
        </w:rPr>
        <w:t>：音楽再生を繰り返すか設定</w:t>
      </w:r>
    </w:p>
    <w:p w14:paraId="52BB8C24" w14:textId="2D23938C" w:rsidR="002D30AE" w:rsidRDefault="002D30AE" w:rsidP="00F74131">
      <w:pPr>
        <w:jc w:val="left"/>
      </w:pPr>
    </w:p>
    <w:p w14:paraId="3C371FE8" w14:textId="2A710F27" w:rsidR="00F74131" w:rsidRDefault="00F74131" w:rsidP="00F74131">
      <w:pPr>
        <w:jc w:val="left"/>
      </w:pPr>
      <w:r>
        <w:br w:type="column"/>
      </w:r>
      <w:r>
        <w:rPr>
          <w:rFonts w:hint="eastAsia"/>
        </w:rPr>
        <w:lastRenderedPageBreak/>
        <w:t>再生ファイルを</w:t>
      </w:r>
      <w:r w:rsidR="00D01270">
        <w:rPr>
          <w:rFonts w:hint="eastAsia"/>
        </w:rPr>
        <w:t>設定</w:t>
      </w:r>
    </w:p>
    <w:p w14:paraId="17E639B6" w14:textId="2BC389BF" w:rsidR="00D01270" w:rsidRDefault="00D01270" w:rsidP="00F74131">
      <w:pPr>
        <w:jc w:val="left"/>
      </w:pPr>
    </w:p>
    <w:p w14:paraId="0685C2A7" w14:textId="2F7B76C5" w:rsidR="002D30AE" w:rsidRDefault="00AC3CA3" w:rsidP="00CA1A7B">
      <w:pPr>
        <w:jc w:val="center"/>
      </w:pPr>
      <w:r>
        <w:rPr>
          <w:noProof/>
        </w:rPr>
        <w:drawing>
          <wp:inline distT="0" distB="0" distL="0" distR="0" wp14:anchorId="04457957" wp14:editId="2E883683">
            <wp:extent cx="2548042" cy="2248871"/>
            <wp:effectExtent l="0" t="0" r="0" b="12065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49.18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4" t="9676" r="74061" b="66929"/>
                    <a:stretch/>
                  </pic:blipFill>
                  <pic:spPr bwMode="auto">
                    <a:xfrm>
                      <a:off x="0" y="0"/>
                      <a:ext cx="2555203" cy="225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BD69A59" w14:textId="77777777" w:rsidR="00D01270" w:rsidRDefault="00D01270" w:rsidP="00CA1A7B">
      <w:pPr>
        <w:jc w:val="center"/>
      </w:pPr>
    </w:p>
    <w:p w14:paraId="36E64521" w14:textId="225BEE6D" w:rsidR="00CA1A7B" w:rsidRDefault="00D01270" w:rsidP="00F74131">
      <w:pPr>
        <w:jc w:val="left"/>
      </w:pPr>
      <w:r>
        <w:rPr>
          <w:rFonts w:hint="eastAsia"/>
        </w:rPr>
        <w:t>プロジェクトの内容にある</w:t>
      </w:r>
      <w:r w:rsidRPr="00D01270">
        <w:rPr>
          <w:rFonts w:hint="eastAsia"/>
          <w:b/>
        </w:rPr>
        <w:t>＋</w:t>
      </w:r>
      <w:r w:rsidRPr="00BB75BE">
        <w:rPr>
          <w:rFonts w:hint="eastAsia"/>
        </w:rPr>
        <w:t>ボタンをクリック</w:t>
      </w:r>
    </w:p>
    <w:p w14:paraId="2C47EA2C" w14:textId="77777777" w:rsidR="00D01270" w:rsidRDefault="00D01270" w:rsidP="00F74131">
      <w:pPr>
        <w:jc w:val="left"/>
      </w:pPr>
    </w:p>
    <w:p w14:paraId="54892994" w14:textId="2D0CF35A" w:rsidR="002D30AE" w:rsidRDefault="002D30AE" w:rsidP="00CA1A7B">
      <w:pPr>
        <w:jc w:val="center"/>
      </w:pPr>
      <w:r>
        <w:rPr>
          <w:noProof/>
        </w:rPr>
        <w:drawing>
          <wp:inline distT="0" distB="0" distL="0" distR="0" wp14:anchorId="64E07C57" wp14:editId="221E2652">
            <wp:extent cx="3086100" cy="2271232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ファイルをインポート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0"/>
                    <a:stretch/>
                  </pic:blipFill>
                  <pic:spPr bwMode="auto">
                    <a:xfrm>
                      <a:off x="0" y="0"/>
                      <a:ext cx="3086100" cy="227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75AE9FF" w14:textId="77777777" w:rsidR="00D01270" w:rsidRDefault="00D01270" w:rsidP="00CA1A7B">
      <w:pPr>
        <w:jc w:val="center"/>
      </w:pPr>
    </w:p>
    <w:p w14:paraId="65CF98C7" w14:textId="4289570D" w:rsidR="00D01270" w:rsidRDefault="00D01270" w:rsidP="00D01270">
      <w:pPr>
        <w:jc w:val="left"/>
      </w:pPr>
      <w:r>
        <w:rPr>
          <w:rFonts w:hint="eastAsia"/>
        </w:rPr>
        <w:t>ファイルのインポートを選択</w:t>
      </w:r>
    </w:p>
    <w:p w14:paraId="587F8D73" w14:textId="5EC01863" w:rsidR="002D30AE" w:rsidRDefault="00CB3E11" w:rsidP="00CA1A7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6D5FC1" wp14:editId="3715FF55">
                <wp:simplePos x="0" y="0"/>
                <wp:positionH relativeFrom="column">
                  <wp:posOffset>1905000</wp:posOffset>
                </wp:positionH>
                <wp:positionV relativeFrom="paragraph">
                  <wp:posOffset>2413000</wp:posOffset>
                </wp:positionV>
                <wp:extent cx="838200" cy="0"/>
                <wp:effectExtent l="50800" t="76200" r="76200" b="152400"/>
                <wp:wrapNone/>
                <wp:docPr id="78" name="直線コネクタ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78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190pt" to="3in,19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 w:rsidR="002D30AE">
        <w:rPr>
          <w:noProof/>
        </w:rPr>
        <w:drawing>
          <wp:inline distT="0" distB="0" distL="0" distR="0" wp14:anchorId="0D063634" wp14:editId="0A7487A7">
            <wp:extent cx="2493010" cy="2679977"/>
            <wp:effectExtent l="0" t="0" r="0" b="1270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配下に入れる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4" b="12174"/>
                    <a:stretch/>
                  </pic:blipFill>
                  <pic:spPr bwMode="auto">
                    <a:xfrm>
                      <a:off x="0" y="0"/>
                      <a:ext cx="2493697" cy="268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333CB31F" w14:textId="77777777" w:rsidR="00D01270" w:rsidRDefault="00D01270" w:rsidP="00CA1A7B">
      <w:pPr>
        <w:jc w:val="center"/>
      </w:pPr>
    </w:p>
    <w:p w14:paraId="409F6CB9" w14:textId="71AA744D" w:rsidR="00D01270" w:rsidRDefault="00D01270" w:rsidP="00D01270">
      <w:pPr>
        <w:jc w:val="left"/>
      </w:pPr>
      <w:r>
        <w:rPr>
          <w:rFonts w:hint="eastAsia"/>
        </w:rPr>
        <w:t>再生させたい音楽ファイルをインポート</w:t>
      </w:r>
    </w:p>
    <w:p w14:paraId="2C9CC1F7" w14:textId="77777777" w:rsidR="002D30AE" w:rsidRDefault="002D30AE" w:rsidP="00F74131">
      <w:pPr>
        <w:jc w:val="left"/>
      </w:pPr>
    </w:p>
    <w:p w14:paraId="14C9ED4F" w14:textId="360741DF" w:rsidR="002D30AE" w:rsidRDefault="00D01270" w:rsidP="00CA1A7B">
      <w:pPr>
        <w:jc w:val="center"/>
      </w:pPr>
      <w:r>
        <w:rPr>
          <w:rFonts w:hint="eastAsia"/>
        </w:rPr>
        <w:t xml:space="preserve">　　</w:t>
      </w:r>
      <w:r w:rsidR="002D30AE">
        <w:rPr>
          <w:noProof/>
        </w:rPr>
        <w:drawing>
          <wp:inline distT="0" distB="0" distL="0" distR="0" wp14:anchorId="2073BC90" wp14:editId="3179E1C1">
            <wp:extent cx="2685651" cy="2920114"/>
            <wp:effectExtent l="0" t="0" r="6985" b="127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PlayMsic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2" t="6281" r="11839" b="15479"/>
                    <a:stretch/>
                  </pic:blipFill>
                  <pic:spPr bwMode="auto">
                    <a:xfrm>
                      <a:off x="0" y="0"/>
                      <a:ext cx="2686570" cy="292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</w:t>
      </w:r>
      <w:r>
        <w:rPr>
          <w:noProof/>
        </w:rPr>
        <w:drawing>
          <wp:inline distT="0" distB="0" distL="0" distR="0" wp14:anchorId="67CD1F46" wp14:editId="4335BE76">
            <wp:extent cx="1127835" cy="628650"/>
            <wp:effectExtent l="0" t="0" r="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PlayMsic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2" t="17115" r="19240" b="76601"/>
                    <a:stretch/>
                  </pic:blipFill>
                  <pic:spPr bwMode="auto">
                    <a:xfrm>
                      <a:off x="0" y="0"/>
                      <a:ext cx="1132936" cy="63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2B8F6F2" w14:textId="15E9C6E1" w:rsidR="00D01270" w:rsidRDefault="00D01270" w:rsidP="00CA1A7B">
      <w:pPr>
        <w:jc w:val="center"/>
      </w:pPr>
    </w:p>
    <w:p w14:paraId="2BD672FE" w14:textId="3EEA36AC" w:rsidR="00D01270" w:rsidRDefault="00D01270" w:rsidP="00D01270">
      <w:pPr>
        <w:jc w:val="left"/>
      </w:pPr>
      <w:proofErr w:type="spellStart"/>
      <w:r>
        <w:rPr>
          <w:rFonts w:hint="eastAsia"/>
        </w:rPr>
        <w:t>PlayMusicBOX</w:t>
      </w:r>
      <w:proofErr w:type="spellEnd"/>
      <w:r>
        <w:rPr>
          <w:rFonts w:hint="eastAsia"/>
        </w:rPr>
        <w:t>の設定画面を開き、</w:t>
      </w:r>
    </w:p>
    <w:p w14:paraId="72000460" w14:textId="4024C469" w:rsidR="00D01270" w:rsidRDefault="00D01270" w:rsidP="00D01270">
      <w:pPr>
        <w:jc w:val="left"/>
      </w:pPr>
      <w:r>
        <w:rPr>
          <w:rFonts w:hint="eastAsia"/>
        </w:rPr>
        <w:t>File name</w:t>
      </w:r>
      <w:r>
        <w:rPr>
          <w:rFonts w:hint="eastAsia"/>
        </w:rPr>
        <w:t>の右にあるボタンをクリック</w:t>
      </w:r>
    </w:p>
    <w:p w14:paraId="3BA4452A" w14:textId="77777777" w:rsidR="002D30AE" w:rsidRDefault="002D30AE" w:rsidP="00F74131">
      <w:pPr>
        <w:jc w:val="left"/>
      </w:pPr>
    </w:p>
    <w:p w14:paraId="27FE39FF" w14:textId="3537EC19" w:rsidR="002D30AE" w:rsidRDefault="00CB3E11" w:rsidP="00CA1A7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69512D" wp14:editId="3D309A12">
                <wp:simplePos x="0" y="0"/>
                <wp:positionH relativeFrom="column">
                  <wp:posOffset>1888724</wp:posOffset>
                </wp:positionH>
                <wp:positionV relativeFrom="paragraph">
                  <wp:posOffset>2716321</wp:posOffset>
                </wp:positionV>
                <wp:extent cx="838200" cy="0"/>
                <wp:effectExtent l="50800" t="76200" r="76200" b="152400"/>
                <wp:wrapNone/>
                <wp:docPr id="79" name="直線コネクタ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79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7pt,213.9pt" to="214.7pt,21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 w:rsidR="002D30AE">
        <w:rPr>
          <w:noProof/>
        </w:rPr>
        <w:drawing>
          <wp:inline distT="0" distB="0" distL="0" distR="0" wp14:anchorId="26831CA2" wp14:editId="710F567B">
            <wp:extent cx="3117496" cy="3531961"/>
            <wp:effectExtent l="0" t="0" r="6985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参照先を選択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5" t="7238" r="14071" b="18091"/>
                    <a:stretch/>
                  </pic:blipFill>
                  <pic:spPr bwMode="auto">
                    <a:xfrm>
                      <a:off x="0" y="0"/>
                      <a:ext cx="3117935" cy="353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F76DBEE" w14:textId="77777777" w:rsidR="00D01270" w:rsidRDefault="00D01270" w:rsidP="00F74131">
      <w:pPr>
        <w:jc w:val="left"/>
      </w:pPr>
    </w:p>
    <w:p w14:paraId="51700FA3" w14:textId="77777777" w:rsidR="00D01270" w:rsidRDefault="00D01270" w:rsidP="00F74131">
      <w:pPr>
        <w:jc w:val="left"/>
      </w:pPr>
      <w:r>
        <w:rPr>
          <w:rFonts w:hint="eastAsia"/>
        </w:rPr>
        <w:t>インポートした音楽ファイルを選択</w:t>
      </w:r>
    </w:p>
    <w:p w14:paraId="5E99CC97" w14:textId="77777777" w:rsidR="00D01270" w:rsidRDefault="00D01270" w:rsidP="00F74131">
      <w:pPr>
        <w:jc w:val="left"/>
      </w:pPr>
    </w:p>
    <w:p w14:paraId="0A6C66EC" w14:textId="7BB531F0" w:rsidR="00D01270" w:rsidRDefault="00D01270" w:rsidP="007C795C">
      <w:pPr>
        <w:jc w:val="center"/>
      </w:pPr>
      <w:r>
        <w:rPr>
          <w:noProof/>
        </w:rPr>
        <w:drawing>
          <wp:inline distT="0" distB="0" distL="0" distR="0" wp14:anchorId="7149CBF4" wp14:editId="3F620653">
            <wp:extent cx="3766362" cy="374931"/>
            <wp:effectExtent l="0" t="0" r="0" b="63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PlayMusic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9" t="14966" r="6532" b="77185"/>
                    <a:stretch/>
                  </pic:blipFill>
                  <pic:spPr bwMode="auto">
                    <a:xfrm>
                      <a:off x="0" y="0"/>
                      <a:ext cx="3775678" cy="37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6CF2F1DC" w14:textId="77777777" w:rsidR="007C795C" w:rsidRDefault="007C795C" w:rsidP="007C795C">
      <w:pPr>
        <w:jc w:val="left"/>
      </w:pPr>
    </w:p>
    <w:p w14:paraId="4D3EC3BE" w14:textId="02CB13C1" w:rsidR="007C795C" w:rsidRDefault="007C795C" w:rsidP="007C795C">
      <w:pPr>
        <w:jc w:val="left"/>
      </w:pPr>
      <w:r>
        <w:rPr>
          <w:rFonts w:hint="eastAsia"/>
        </w:rPr>
        <w:t>File name</w:t>
      </w:r>
      <w:r>
        <w:rPr>
          <w:rFonts w:hint="eastAsia"/>
        </w:rPr>
        <w:t>にパスが入力される</w:t>
      </w:r>
    </w:p>
    <w:p w14:paraId="70EDD0B1" w14:textId="6B5C265A" w:rsidR="007C795C" w:rsidRDefault="007C795C" w:rsidP="007C795C">
      <w:pPr>
        <w:jc w:val="left"/>
      </w:pPr>
      <w:proofErr w:type="spellStart"/>
      <w:r>
        <w:rPr>
          <w:rFonts w:hint="eastAsia"/>
        </w:rPr>
        <w:t>PlayMusicBOX</w:t>
      </w:r>
      <w:proofErr w:type="spellEnd"/>
      <w:r>
        <w:rPr>
          <w:rFonts w:hint="eastAsia"/>
        </w:rPr>
        <w:t>を実行すると選択した音楽ファイルが</w:t>
      </w:r>
    </w:p>
    <w:p w14:paraId="49383F6F" w14:textId="2B0180C1" w:rsidR="007C795C" w:rsidRDefault="00545FFE" w:rsidP="007C795C">
      <w:pPr>
        <w:jc w:val="left"/>
      </w:pPr>
      <w:r>
        <w:t>PEPPER</w:t>
      </w:r>
      <w:r w:rsidR="007C795C">
        <w:rPr>
          <w:rFonts w:hint="eastAsia"/>
        </w:rPr>
        <w:t>のスピーカーから出力されます。</w:t>
      </w:r>
    </w:p>
    <w:p w14:paraId="7DC09FB6" w14:textId="5314C36B" w:rsidR="00F74131" w:rsidRDefault="00F74131" w:rsidP="00F74131">
      <w:pPr>
        <w:jc w:val="left"/>
      </w:pPr>
      <w:r>
        <w:br w:type="column"/>
      </w:r>
      <w:r>
        <w:rPr>
          <w:rFonts w:hint="eastAsia"/>
        </w:rPr>
        <w:lastRenderedPageBreak/>
        <w:t>音楽停止方法</w:t>
      </w:r>
    </w:p>
    <w:p w14:paraId="6631FD48" w14:textId="77777777" w:rsidR="002D30AE" w:rsidRDefault="002D30AE" w:rsidP="00F74131">
      <w:pPr>
        <w:jc w:val="left"/>
      </w:pPr>
    </w:p>
    <w:p w14:paraId="26CEA8B8" w14:textId="794C240F" w:rsidR="002D30AE" w:rsidRDefault="00756310" w:rsidP="00CA1A7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104663" wp14:editId="504A95A0">
                <wp:simplePos x="0" y="0"/>
                <wp:positionH relativeFrom="column">
                  <wp:posOffset>1752600</wp:posOffset>
                </wp:positionH>
                <wp:positionV relativeFrom="paragraph">
                  <wp:posOffset>508000</wp:posOffset>
                </wp:positionV>
                <wp:extent cx="685800" cy="635000"/>
                <wp:effectExtent l="25400" t="25400" r="50800" b="50800"/>
                <wp:wrapNone/>
                <wp:docPr id="21" name="円/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35000"/>
                        </a:xfrm>
                        <a:prstGeom prst="ellipse">
                          <a:avLst/>
                        </a:prstGeom>
                        <a:noFill/>
                        <a:ln w="76200" cmpd="sng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円/楕円 21" o:spid="_x0000_s1026" style="position:absolute;left:0;text-align:left;margin-left:138pt;margin-top:40pt;width:54pt;height:5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" filled="f" strokecolor="#c0504d [3205]" strokeweight="6pt"/>
            </w:pict>
          </mc:Fallback>
        </mc:AlternateContent>
      </w:r>
      <w:r w:rsidR="002D30AE">
        <w:rPr>
          <w:noProof/>
        </w:rPr>
        <w:drawing>
          <wp:inline distT="0" distB="0" distL="0" distR="0" wp14:anchorId="64D61F9A" wp14:editId="3B1E5E0B">
            <wp:extent cx="1698595" cy="1486271"/>
            <wp:effectExtent l="0" t="0" r="381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Music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595" cy="14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938E" w14:textId="77777777" w:rsidR="007C795C" w:rsidRDefault="007C795C" w:rsidP="00CA1A7B">
      <w:pPr>
        <w:jc w:val="center"/>
      </w:pPr>
    </w:p>
    <w:p w14:paraId="0BCB73F9" w14:textId="5800DA7D" w:rsidR="007C795C" w:rsidRDefault="007C795C" w:rsidP="007C795C">
      <w:pPr>
        <w:jc w:val="left"/>
      </w:pPr>
      <w:r>
        <w:rPr>
          <w:rFonts w:hint="eastAsia"/>
        </w:rPr>
        <w:t>音楽ファイルの出力を停止させる為には、</w:t>
      </w:r>
    </w:p>
    <w:p w14:paraId="33CADB42" w14:textId="6E721FBB" w:rsidR="007C795C" w:rsidRPr="007C795C" w:rsidRDefault="007C795C" w:rsidP="007C795C">
      <w:pPr>
        <w:jc w:val="left"/>
      </w:pPr>
      <w:proofErr w:type="spellStart"/>
      <w:r>
        <w:rPr>
          <w:rFonts w:hint="eastAsia"/>
        </w:rPr>
        <w:t>PlayMusicBOX</w:t>
      </w:r>
      <w:proofErr w:type="spellEnd"/>
      <w:r>
        <w:rPr>
          <w:rFonts w:hint="eastAsia"/>
        </w:rPr>
        <w:t>左にある</w:t>
      </w:r>
      <w:r w:rsidRPr="007C795C">
        <w:rPr>
          <w:rFonts w:hint="eastAsia"/>
          <w:b/>
        </w:rPr>
        <w:t>×</w:t>
      </w:r>
      <w:r w:rsidRPr="007C795C">
        <w:rPr>
          <w:rFonts w:hint="eastAsia"/>
        </w:rPr>
        <w:t>ボタンに、線を配線して、</w:t>
      </w:r>
    </w:p>
    <w:p w14:paraId="2B38434B" w14:textId="0ADFCAC6" w:rsidR="007C795C" w:rsidRPr="007C795C" w:rsidRDefault="007C795C" w:rsidP="007C795C">
      <w:pPr>
        <w:jc w:val="left"/>
      </w:pPr>
      <w:r w:rsidRPr="007C795C">
        <w:rPr>
          <w:rFonts w:hint="eastAsia"/>
        </w:rPr>
        <w:t>信号が来れば停止します。</w:t>
      </w:r>
    </w:p>
    <w:p w14:paraId="478432B0" w14:textId="77777777" w:rsidR="00BB75BE" w:rsidRDefault="007C795C" w:rsidP="007C795C">
      <w:pPr>
        <w:jc w:val="left"/>
      </w:pPr>
      <w:r w:rsidRPr="007C795C">
        <w:rPr>
          <w:rFonts w:hint="eastAsia"/>
        </w:rPr>
        <w:t>もしくは、</w:t>
      </w:r>
      <w:r w:rsidRPr="007C795C">
        <w:rPr>
          <w:rFonts w:hint="eastAsia"/>
        </w:rPr>
        <w:t>Play in loop</w:t>
      </w:r>
      <w:r w:rsidR="00BB75BE">
        <w:rPr>
          <w:rFonts w:hint="eastAsia"/>
        </w:rPr>
        <w:t>にチェックをせず、音楽ファイルの収録時間の関係で</w:t>
      </w:r>
    </w:p>
    <w:p w14:paraId="5D301F38" w14:textId="5698D1DB" w:rsidR="007C795C" w:rsidRPr="007C795C" w:rsidRDefault="00BB75BE" w:rsidP="007C795C">
      <w:pPr>
        <w:jc w:val="left"/>
      </w:pPr>
      <w:r>
        <w:rPr>
          <w:rFonts w:hint="eastAsia"/>
        </w:rPr>
        <w:t>終了する場合もあり</w:t>
      </w:r>
      <w:r w:rsidR="007C795C" w:rsidRPr="007C795C">
        <w:rPr>
          <w:rFonts w:hint="eastAsia"/>
        </w:rPr>
        <w:t>ます。</w:t>
      </w:r>
    </w:p>
    <w:p w14:paraId="6A7AFD5B" w14:textId="77777777" w:rsidR="007C795C" w:rsidRDefault="007C795C" w:rsidP="007C795C">
      <w:pPr>
        <w:jc w:val="left"/>
      </w:pPr>
    </w:p>
    <w:p w14:paraId="5884D0B9" w14:textId="5BFB5896" w:rsidR="007C795C" w:rsidRDefault="00F74131" w:rsidP="00E1555A">
      <w:pPr>
        <w:pStyle w:val="1"/>
      </w:pPr>
      <w:r>
        <w:br w:type="column"/>
      </w:r>
      <w:bookmarkStart w:id="13" w:name="_Toc310785734"/>
      <w:r w:rsidR="007C795C">
        <w:rPr>
          <w:rFonts w:hint="eastAsia"/>
        </w:rPr>
        <w:lastRenderedPageBreak/>
        <w:t xml:space="preserve">Speech </w:t>
      </w:r>
      <w:proofErr w:type="spellStart"/>
      <w:r w:rsidR="007C795C">
        <w:rPr>
          <w:rFonts w:hint="eastAsia"/>
        </w:rPr>
        <w:t>Reco</w:t>
      </w:r>
      <w:proofErr w:type="spellEnd"/>
      <w:r w:rsidR="007C795C">
        <w:t xml:space="preserve"> </w:t>
      </w:r>
      <w:r w:rsidR="007C795C">
        <w:rPr>
          <w:rFonts w:hint="eastAsia"/>
        </w:rPr>
        <w:t>BOX</w:t>
      </w:r>
      <w:bookmarkEnd w:id="13"/>
    </w:p>
    <w:p w14:paraId="631162EE" w14:textId="111EBB20" w:rsidR="002C1BB3" w:rsidRDefault="002C1BB3" w:rsidP="00CA1A7B">
      <w:pPr>
        <w:jc w:val="center"/>
      </w:pPr>
      <w:r>
        <w:rPr>
          <w:noProof/>
        </w:rPr>
        <w:drawing>
          <wp:inline distT="0" distB="0" distL="0" distR="0" wp14:anchorId="62FD7CB6" wp14:editId="603A4069">
            <wp:extent cx="2568693" cy="1486606"/>
            <wp:effectExtent l="0" t="0" r="0" b="12065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chRec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93" cy="14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ECD6" w14:textId="77777777" w:rsidR="007C795C" w:rsidRDefault="007C795C" w:rsidP="007C795C"/>
    <w:p w14:paraId="0ED6D75E" w14:textId="17E084A1" w:rsidR="007C795C" w:rsidRDefault="007C795C" w:rsidP="007C795C">
      <w:r>
        <w:rPr>
          <w:rFonts w:hint="eastAsia"/>
        </w:rPr>
        <w:t>これは</w:t>
      </w:r>
      <w:r>
        <w:rPr>
          <w:rFonts w:hint="eastAsia"/>
        </w:rPr>
        <w:t xml:space="preserve">Speech </w:t>
      </w:r>
      <w:proofErr w:type="spellStart"/>
      <w:r>
        <w:rPr>
          <w:rFonts w:hint="eastAsia"/>
        </w:rPr>
        <w:t>Reco</w:t>
      </w:r>
      <w:proofErr w:type="spellEnd"/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1DC5D5C5" w14:textId="073BED83" w:rsidR="007C795C" w:rsidRDefault="00545FFE" w:rsidP="007C795C">
      <w:r>
        <w:t>PEPPER</w:t>
      </w:r>
      <w:r w:rsidR="007C795C">
        <w:rPr>
          <w:rFonts w:hint="eastAsia"/>
        </w:rPr>
        <w:t>をヒアリングモードにして、設定したワードを、設定した認識率で</w:t>
      </w:r>
    </w:p>
    <w:p w14:paraId="142BECA6" w14:textId="73404B6C" w:rsidR="007C795C" w:rsidRDefault="007C795C" w:rsidP="007C795C">
      <w:r>
        <w:rPr>
          <w:rFonts w:hint="eastAsia"/>
        </w:rPr>
        <w:t>聞き取ると、青い線から聞き取った文言を出力する事ができます。</w:t>
      </w:r>
    </w:p>
    <w:p w14:paraId="120CC463" w14:textId="77777777" w:rsidR="007C795C" w:rsidRDefault="007C795C" w:rsidP="007C795C"/>
    <w:p w14:paraId="7C7315B3" w14:textId="32EA97AD" w:rsidR="007C795C" w:rsidRDefault="007C795C" w:rsidP="007C795C">
      <w:pPr>
        <w:jc w:val="left"/>
      </w:pPr>
      <w:r>
        <w:rPr>
          <w:rFonts w:hint="eastAsia"/>
        </w:rPr>
        <w:t>認識文言の編集</w:t>
      </w:r>
    </w:p>
    <w:p w14:paraId="661474FA" w14:textId="77777777" w:rsidR="007C795C" w:rsidRDefault="007C795C" w:rsidP="007C795C"/>
    <w:p w14:paraId="2D0D2439" w14:textId="354BB4E1" w:rsidR="002C1BB3" w:rsidRDefault="002C1BB3" w:rsidP="00CA1A7B">
      <w:pPr>
        <w:jc w:val="center"/>
      </w:pPr>
      <w:r>
        <w:rPr>
          <w:noProof/>
        </w:rPr>
        <w:drawing>
          <wp:inline distT="0" distB="0" distL="0" distR="0" wp14:anchorId="3466F1D5" wp14:editId="6A46F685">
            <wp:extent cx="4154716" cy="2170989"/>
            <wp:effectExtent l="0" t="0" r="1143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認識文言の設定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09"/>
                    <a:stretch/>
                  </pic:blipFill>
                  <pic:spPr bwMode="auto">
                    <a:xfrm>
                      <a:off x="0" y="0"/>
                      <a:ext cx="4155983" cy="21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12060B07" w14:textId="77777777" w:rsidR="00CA1A7B" w:rsidRDefault="00CA1A7B" w:rsidP="00F74131">
      <w:pPr>
        <w:jc w:val="left"/>
      </w:pPr>
    </w:p>
    <w:p w14:paraId="6CC9A8CD" w14:textId="2C73C59F" w:rsidR="007C795C" w:rsidRDefault="007C795C" w:rsidP="00F74131">
      <w:pPr>
        <w:jc w:val="left"/>
      </w:pPr>
      <w:proofErr w:type="spellStart"/>
      <w:r>
        <w:rPr>
          <w:rFonts w:hint="eastAsia"/>
        </w:rPr>
        <w:t>SpeechReco</w:t>
      </w:r>
      <w:proofErr w:type="spellEnd"/>
      <w:r>
        <w:rPr>
          <w:rFonts w:hint="eastAsia"/>
        </w:rPr>
        <w:t>のレンチマークをクリックして設定画面を出力</w:t>
      </w:r>
    </w:p>
    <w:p w14:paraId="3177CE62" w14:textId="77777777" w:rsidR="00703ED4" w:rsidRDefault="00703ED4" w:rsidP="00F74131">
      <w:pPr>
        <w:jc w:val="left"/>
      </w:pPr>
    </w:p>
    <w:p w14:paraId="5C356535" w14:textId="47FBE3C1" w:rsidR="00703ED4" w:rsidRDefault="00703ED4" w:rsidP="00F74131">
      <w:pPr>
        <w:jc w:val="left"/>
      </w:pPr>
      <w:r>
        <w:rPr>
          <w:rFonts w:hint="eastAsia"/>
        </w:rPr>
        <w:t>認識させたい文言、単語を</w:t>
      </w:r>
      <w:r>
        <w:t xml:space="preserve"> Word list</w:t>
      </w:r>
      <w:r>
        <w:rPr>
          <w:rFonts w:hint="eastAsia"/>
        </w:rPr>
        <w:t>に入力</w:t>
      </w:r>
    </w:p>
    <w:p w14:paraId="54824FDA" w14:textId="77777777" w:rsidR="00703ED4" w:rsidRDefault="00703ED4" w:rsidP="00F74131">
      <w:pPr>
        <w:jc w:val="left"/>
      </w:pPr>
    </w:p>
    <w:p w14:paraId="413BBE20" w14:textId="1C4A175B" w:rsidR="00703ED4" w:rsidRDefault="00703ED4" w:rsidP="00703ED4">
      <w:pPr>
        <w:jc w:val="center"/>
      </w:pPr>
      <w:r>
        <w:rPr>
          <w:noProof/>
        </w:rPr>
        <w:drawing>
          <wp:inline distT="0" distB="0" distL="0" distR="0" wp14:anchorId="616EC829" wp14:editId="7201BF62">
            <wp:extent cx="3937000" cy="304800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認識文言の設定書き方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270E" w14:textId="3FB79879" w:rsidR="00703ED4" w:rsidRDefault="00703ED4" w:rsidP="00F74131">
      <w:pPr>
        <w:jc w:val="left"/>
      </w:pPr>
      <w:r>
        <w:rPr>
          <w:rFonts w:hint="eastAsia"/>
        </w:rPr>
        <w:t>複数入力</w:t>
      </w:r>
      <w:r w:rsidR="00BB75BE">
        <w:rPr>
          <w:rFonts w:hint="eastAsia"/>
        </w:rPr>
        <w:t>する</w:t>
      </w:r>
      <w:r>
        <w:rPr>
          <w:rFonts w:hint="eastAsia"/>
        </w:rPr>
        <w:t>場合は、区切る記号として</w:t>
      </w:r>
      <w:r>
        <w:t xml:space="preserve"> “ ; ”</w:t>
      </w:r>
      <w:r>
        <w:rPr>
          <w:rFonts w:hint="eastAsia"/>
        </w:rPr>
        <w:t>を使用してください。</w:t>
      </w:r>
    </w:p>
    <w:p w14:paraId="6C33576D" w14:textId="0B2EC50C" w:rsidR="002C1BB3" w:rsidRDefault="002C1BB3" w:rsidP="00CA1A7B">
      <w:pPr>
        <w:jc w:val="center"/>
      </w:pPr>
    </w:p>
    <w:p w14:paraId="4984E299" w14:textId="6AE993E0" w:rsidR="002C1BB3" w:rsidRDefault="002C1BB3" w:rsidP="00F74131">
      <w:pPr>
        <w:jc w:val="left"/>
      </w:pPr>
    </w:p>
    <w:p w14:paraId="53BBE516" w14:textId="551C15A9" w:rsidR="00F74131" w:rsidRDefault="00F74131" w:rsidP="00F74131">
      <w:pPr>
        <w:jc w:val="left"/>
      </w:pPr>
      <w:r>
        <w:rPr>
          <w:rFonts w:hint="eastAsia"/>
        </w:rPr>
        <w:lastRenderedPageBreak/>
        <w:t>認識率の変更</w:t>
      </w:r>
    </w:p>
    <w:p w14:paraId="1DDAE300" w14:textId="77777777" w:rsidR="002C1BB3" w:rsidRDefault="002C1BB3" w:rsidP="00F74131">
      <w:pPr>
        <w:jc w:val="left"/>
      </w:pPr>
    </w:p>
    <w:p w14:paraId="0B97544D" w14:textId="4789D3E1" w:rsidR="00703ED4" w:rsidRDefault="00703ED4" w:rsidP="00703ED4">
      <w:pPr>
        <w:jc w:val="center"/>
      </w:pPr>
      <w:r>
        <w:rPr>
          <w:noProof/>
        </w:rPr>
        <w:drawing>
          <wp:inline distT="0" distB="0" distL="0" distR="0" wp14:anchorId="0D924AA3" wp14:editId="40461845">
            <wp:extent cx="4154716" cy="2170989"/>
            <wp:effectExtent l="0" t="0" r="1143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認識文言の設定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09"/>
                    <a:stretch/>
                  </pic:blipFill>
                  <pic:spPr bwMode="auto">
                    <a:xfrm>
                      <a:off x="0" y="0"/>
                      <a:ext cx="4155983" cy="21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C1DECBA" w14:textId="77777777" w:rsidR="00703ED4" w:rsidRDefault="00703ED4" w:rsidP="00703ED4">
      <w:pPr>
        <w:jc w:val="left"/>
      </w:pPr>
    </w:p>
    <w:p w14:paraId="0362CB75" w14:textId="1DC44E86" w:rsidR="00703ED4" w:rsidRDefault="00703ED4" w:rsidP="00703ED4">
      <w:pPr>
        <w:jc w:val="left"/>
      </w:pPr>
      <w:r>
        <w:t>Confidence threshold</w:t>
      </w:r>
      <w:r>
        <w:rPr>
          <w:rFonts w:hint="eastAsia"/>
        </w:rPr>
        <w:t>の％を変更</w:t>
      </w:r>
    </w:p>
    <w:p w14:paraId="488B2982" w14:textId="3A57734B" w:rsidR="00703ED4" w:rsidRDefault="00703ED4" w:rsidP="00703ED4">
      <w:pPr>
        <w:jc w:val="left"/>
      </w:pPr>
      <w:r>
        <w:rPr>
          <w:rFonts w:hint="eastAsia"/>
        </w:rPr>
        <w:t>％が高くなるにつれて、はっきりと発言しないと認識しなくなります。</w:t>
      </w:r>
    </w:p>
    <w:p w14:paraId="792A0AE3" w14:textId="71AEEAA7" w:rsidR="00703ED4" w:rsidRDefault="00703ED4" w:rsidP="00703ED4">
      <w:pPr>
        <w:jc w:val="left"/>
      </w:pPr>
      <w:r>
        <w:rPr>
          <w:rFonts w:hint="eastAsia"/>
        </w:rPr>
        <w:t xml:space="preserve">　誤認防止の為に高めることが多いです。</w:t>
      </w:r>
    </w:p>
    <w:p w14:paraId="5E6CF6BC" w14:textId="77777777" w:rsidR="00703ED4" w:rsidRDefault="00703ED4" w:rsidP="00703ED4">
      <w:pPr>
        <w:jc w:val="left"/>
      </w:pPr>
    </w:p>
    <w:p w14:paraId="1542840F" w14:textId="68BCC2DA" w:rsidR="00703ED4" w:rsidRDefault="00703ED4" w:rsidP="00703ED4">
      <w:pPr>
        <w:jc w:val="left"/>
      </w:pPr>
      <w:r>
        <w:rPr>
          <w:rFonts w:hint="eastAsia"/>
        </w:rPr>
        <w:t>％が低くなるにつれて、認識が甘くなります。</w:t>
      </w:r>
    </w:p>
    <w:p w14:paraId="2C8C1B35" w14:textId="705B6FCC" w:rsidR="00703ED4" w:rsidRDefault="00703ED4" w:rsidP="00703ED4">
      <w:pPr>
        <w:jc w:val="left"/>
      </w:pPr>
      <w:r>
        <w:rPr>
          <w:rFonts w:hint="eastAsia"/>
        </w:rPr>
        <w:t xml:space="preserve">　正確な認識より、アプリの流れを優先する場合に使用する事が多いです。</w:t>
      </w:r>
    </w:p>
    <w:p w14:paraId="030F775D" w14:textId="77777777" w:rsidR="00703ED4" w:rsidRDefault="00703ED4" w:rsidP="00703ED4"/>
    <w:p w14:paraId="263E4479" w14:textId="77777777" w:rsidR="00703ED4" w:rsidRDefault="00703ED4" w:rsidP="00F74131">
      <w:pPr>
        <w:jc w:val="left"/>
      </w:pPr>
    </w:p>
    <w:p w14:paraId="6AE5A6F6" w14:textId="07432056" w:rsidR="00703ED4" w:rsidRDefault="00703ED4" w:rsidP="00F74131">
      <w:pPr>
        <w:jc w:val="left"/>
      </w:pPr>
      <w:r>
        <w:rPr>
          <w:rFonts w:hint="eastAsia"/>
        </w:rPr>
        <w:t>Enable word spotting</w:t>
      </w:r>
    </w:p>
    <w:p w14:paraId="353C2530" w14:textId="0A9708DF" w:rsidR="00703ED4" w:rsidRDefault="00703ED4" w:rsidP="00F74131">
      <w:pPr>
        <w:jc w:val="left"/>
      </w:pPr>
      <w:r>
        <w:rPr>
          <w:rFonts w:hint="eastAsia"/>
        </w:rPr>
        <w:t>これは、</w:t>
      </w:r>
      <w:r>
        <w:rPr>
          <w:rFonts w:hint="eastAsia"/>
        </w:rPr>
        <w:t>Word list</w:t>
      </w:r>
      <w:r>
        <w:rPr>
          <w:rFonts w:hint="eastAsia"/>
        </w:rPr>
        <w:t>に記入されている文言、単語が</w:t>
      </w:r>
    </w:p>
    <w:p w14:paraId="5F3C0FB4" w14:textId="2F380C8D" w:rsidR="00703ED4" w:rsidRDefault="00703ED4" w:rsidP="00F74131">
      <w:pPr>
        <w:jc w:val="left"/>
      </w:pPr>
      <w:r>
        <w:rPr>
          <w:rFonts w:hint="eastAsia"/>
        </w:rPr>
        <w:t>聴きとった文中に含まれていると反応する機能になります。</w:t>
      </w:r>
    </w:p>
    <w:p w14:paraId="14464515" w14:textId="77777777" w:rsidR="00703ED4" w:rsidRDefault="00703ED4" w:rsidP="00F74131">
      <w:pPr>
        <w:jc w:val="left"/>
      </w:pPr>
    </w:p>
    <w:p w14:paraId="47832DD8" w14:textId="66B18FDE" w:rsidR="000A05D3" w:rsidRDefault="000A05D3" w:rsidP="00F74131">
      <w:pPr>
        <w:jc w:val="left"/>
      </w:pPr>
      <w:r>
        <w:rPr>
          <w:rFonts w:hint="eastAsia"/>
        </w:rPr>
        <w:t>＜例＞</w:t>
      </w:r>
    </w:p>
    <w:p w14:paraId="53C8A577" w14:textId="57A34C00" w:rsidR="00703ED4" w:rsidRDefault="00703ED4" w:rsidP="00F74131">
      <w:pPr>
        <w:jc w:val="left"/>
      </w:pPr>
      <w:r>
        <w:rPr>
          <w:rFonts w:hint="eastAsia"/>
        </w:rPr>
        <w:t>Word list</w:t>
      </w:r>
      <w:r>
        <w:rPr>
          <w:rFonts w:hint="eastAsia"/>
        </w:rPr>
        <w:t xml:space="preserve">　</w:t>
      </w:r>
      <w:r>
        <w:rPr>
          <w:rFonts w:hint="eastAsia"/>
        </w:rPr>
        <w:tab/>
      </w:r>
      <w:r w:rsidR="000A05D3">
        <w:rPr>
          <w:rFonts w:hint="eastAsia"/>
        </w:rPr>
        <w:tab/>
      </w:r>
      <w:r w:rsidR="000A05D3">
        <w:rPr>
          <w:rFonts w:hint="eastAsia"/>
        </w:rPr>
        <w:tab/>
      </w:r>
      <w:r>
        <w:rPr>
          <w:rFonts w:hint="eastAsia"/>
        </w:rPr>
        <w:t>「</w:t>
      </w:r>
      <w:r w:rsidR="00545FFE">
        <w:t>PEPPER</w:t>
      </w:r>
      <w:r w:rsidR="000A05D3">
        <w:t xml:space="preserve"> ; </w:t>
      </w:r>
      <w:r w:rsidR="00545FFE">
        <w:t>Pepper</w:t>
      </w:r>
      <w:r>
        <w:rPr>
          <w:rFonts w:hint="eastAsia"/>
        </w:rPr>
        <w:t>」</w:t>
      </w:r>
    </w:p>
    <w:p w14:paraId="2A6A8761" w14:textId="684C9731" w:rsidR="00703ED4" w:rsidRDefault="00703ED4" w:rsidP="00F74131">
      <w:pPr>
        <w:jc w:val="left"/>
      </w:pPr>
      <w:r>
        <w:rPr>
          <w:rFonts w:hint="eastAsia"/>
        </w:rPr>
        <w:t>ユーザの発言</w:t>
      </w:r>
      <w:r>
        <w:rPr>
          <w:rFonts w:hint="eastAsia"/>
        </w:rPr>
        <w:tab/>
      </w:r>
      <w:r w:rsidR="000A05D3">
        <w:rPr>
          <w:rFonts w:hint="eastAsia"/>
        </w:rPr>
        <w:tab/>
      </w:r>
      <w:r w:rsidR="000A05D3">
        <w:rPr>
          <w:rFonts w:hint="eastAsia"/>
        </w:rPr>
        <w:tab/>
      </w:r>
      <w:r>
        <w:rPr>
          <w:rFonts w:hint="eastAsia"/>
        </w:rPr>
        <w:t>「私は</w:t>
      </w:r>
      <w:r w:rsidR="00545FFE">
        <w:t>PEPPER</w:t>
      </w:r>
      <w:r>
        <w:rPr>
          <w:rFonts w:hint="eastAsia"/>
        </w:rPr>
        <w:t>が好きです。」</w:t>
      </w:r>
    </w:p>
    <w:p w14:paraId="66D4F185" w14:textId="679F358F" w:rsidR="00703ED4" w:rsidRDefault="00703ED4" w:rsidP="00F74131">
      <w:pPr>
        <w:jc w:val="left"/>
      </w:pPr>
      <w:r>
        <w:rPr>
          <w:rFonts w:hint="eastAsia"/>
        </w:rPr>
        <w:t>Enable word spotting</w:t>
      </w:r>
      <w:r>
        <w:rPr>
          <w:rFonts w:hint="eastAsia"/>
        </w:rPr>
        <w:t xml:space="preserve">　□　</w:t>
      </w:r>
      <w:r w:rsidR="000A05D3">
        <w:rPr>
          <w:rFonts w:hint="eastAsia"/>
        </w:rPr>
        <w:tab/>
      </w:r>
      <w:r w:rsidR="000A05D3">
        <w:rPr>
          <w:rFonts w:hint="eastAsia"/>
        </w:rPr>
        <w:t xml:space="preserve">　不認識</w:t>
      </w:r>
    </w:p>
    <w:p w14:paraId="645E34E1" w14:textId="01557C03" w:rsidR="000A05D3" w:rsidRDefault="000A05D3" w:rsidP="00F74131">
      <w:pPr>
        <w:jc w:val="left"/>
      </w:pPr>
      <w:r>
        <w:rPr>
          <w:rFonts w:hint="eastAsia"/>
        </w:rPr>
        <w:t>Enable word spotting</w:t>
      </w:r>
      <w:r>
        <w:rPr>
          <w:rFonts w:hint="eastAsia"/>
        </w:rPr>
        <w:t xml:space="preserve">　✔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　認識</w:t>
      </w:r>
    </w:p>
    <w:p w14:paraId="44E9371A" w14:textId="0B196D56" w:rsidR="000A05D3" w:rsidRDefault="000A05D3" w:rsidP="00F74131">
      <w:pPr>
        <w:jc w:val="left"/>
      </w:pPr>
      <w:r>
        <w:rPr>
          <w:rFonts w:hint="eastAsia"/>
        </w:rPr>
        <w:t>青い線から出力される文字列</w:t>
      </w:r>
      <w:r>
        <w:rPr>
          <w:rFonts w:hint="eastAsia"/>
        </w:rPr>
        <w:tab/>
      </w:r>
      <w:r>
        <w:rPr>
          <w:rFonts w:hint="eastAsia"/>
        </w:rPr>
        <w:t xml:space="preserve">　</w:t>
      </w:r>
      <w:r>
        <w:t>“</w:t>
      </w:r>
      <w:r w:rsidR="00545FFE">
        <w:t>PEPPER</w:t>
      </w:r>
      <w:r>
        <w:t>”</w:t>
      </w:r>
    </w:p>
    <w:p w14:paraId="32FB7F11" w14:textId="36438E19" w:rsidR="00F74131" w:rsidRDefault="00F74131" w:rsidP="00F74131">
      <w:pPr>
        <w:jc w:val="left"/>
      </w:pPr>
      <w:r>
        <w:br w:type="column"/>
      </w:r>
      <w:r>
        <w:rPr>
          <w:rFonts w:hint="eastAsia"/>
        </w:rPr>
        <w:lastRenderedPageBreak/>
        <w:t>不認識時の対応変更</w:t>
      </w:r>
    </w:p>
    <w:p w14:paraId="6994F25D" w14:textId="77777777" w:rsidR="00625027" w:rsidRDefault="00625027" w:rsidP="00F74131">
      <w:pPr>
        <w:jc w:val="left"/>
      </w:pPr>
    </w:p>
    <w:p w14:paraId="6C484E40" w14:textId="658CCB30" w:rsidR="00625027" w:rsidRDefault="00625027" w:rsidP="00F74131">
      <w:pPr>
        <w:jc w:val="left"/>
      </w:pPr>
      <w:proofErr w:type="spellStart"/>
      <w:r>
        <w:rPr>
          <w:rFonts w:hint="eastAsia"/>
        </w:rPr>
        <w:t>SpeechReco</w:t>
      </w:r>
      <w:proofErr w:type="spellEnd"/>
      <w:r>
        <w:rPr>
          <w:rFonts w:hint="eastAsia"/>
        </w:rPr>
        <w:t>には聞き取れなかった場合に、出力する機能が備わっています。</w:t>
      </w:r>
    </w:p>
    <w:p w14:paraId="655BED0B" w14:textId="77777777" w:rsidR="00625027" w:rsidRDefault="00625027" w:rsidP="00F74131">
      <w:pPr>
        <w:jc w:val="left"/>
      </w:pPr>
    </w:p>
    <w:p w14:paraId="1155A09B" w14:textId="54FB96F4" w:rsidR="00625027" w:rsidRDefault="00625027" w:rsidP="006250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AFE5C" wp14:editId="31553430">
                <wp:simplePos x="0" y="0"/>
                <wp:positionH relativeFrom="column">
                  <wp:posOffset>2971800</wp:posOffset>
                </wp:positionH>
                <wp:positionV relativeFrom="paragraph">
                  <wp:posOffset>508000</wp:posOffset>
                </wp:positionV>
                <wp:extent cx="685800" cy="635000"/>
                <wp:effectExtent l="25400" t="25400" r="50800" b="50800"/>
                <wp:wrapNone/>
                <wp:docPr id="16" name="円/楕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35000"/>
                        </a:xfrm>
                        <a:prstGeom prst="ellipse">
                          <a:avLst/>
                        </a:prstGeom>
                        <a:noFill/>
                        <a:ln w="76200" cmpd="sng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円/楕円 16" o:spid="_x0000_s1026" style="position:absolute;left:0;text-align:left;margin-left:234pt;margin-top:40pt;width:54pt;height: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" filled="f" strokecolor="#c0504d [3205]" strokeweight="6pt"/>
            </w:pict>
          </mc:Fallback>
        </mc:AlternateContent>
      </w:r>
      <w:r>
        <w:rPr>
          <w:noProof/>
        </w:rPr>
        <w:drawing>
          <wp:inline distT="0" distB="0" distL="0" distR="0" wp14:anchorId="5A403C8D" wp14:editId="6D5FDAB1">
            <wp:extent cx="2568693" cy="1486606"/>
            <wp:effectExtent l="0" t="0" r="0" b="1206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chRec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93" cy="14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409" w14:textId="77777777" w:rsidR="00625027" w:rsidRDefault="00625027" w:rsidP="00625027"/>
    <w:p w14:paraId="25F3D0CB" w14:textId="77777777" w:rsidR="00625027" w:rsidRDefault="00625027" w:rsidP="00625027">
      <w:proofErr w:type="spellStart"/>
      <w:r>
        <w:rPr>
          <w:rFonts w:hint="eastAsia"/>
        </w:rPr>
        <w:t>SpeechReco</w:t>
      </w:r>
      <w:proofErr w:type="spellEnd"/>
      <w:r>
        <w:rPr>
          <w:rFonts w:hint="eastAsia"/>
        </w:rPr>
        <w:t>起動中に、ユーザが発言をして</w:t>
      </w:r>
    </w:p>
    <w:p w14:paraId="2739AD70" w14:textId="5F26BA8E" w:rsidR="00625027" w:rsidRDefault="00625027" w:rsidP="00625027">
      <w:r w:rsidRPr="00625027">
        <w:rPr>
          <w:rFonts w:hint="eastAsia"/>
          <w:u w:val="single"/>
        </w:rPr>
        <w:t>認識率が足りず、</w:t>
      </w:r>
      <w:r>
        <w:rPr>
          <w:rFonts w:hint="eastAsia"/>
        </w:rPr>
        <w:t>認識できなかった場合は、</w:t>
      </w:r>
    </w:p>
    <w:p w14:paraId="6BCFCE06" w14:textId="02FC0F09" w:rsidR="00625027" w:rsidRDefault="00625027" w:rsidP="00625027">
      <w:r>
        <w:rPr>
          <w:rFonts w:hint="eastAsia"/>
        </w:rPr>
        <w:t>右下の黒い線から出力されます。</w:t>
      </w:r>
    </w:p>
    <w:p w14:paraId="307EA801" w14:textId="77777777" w:rsidR="00625027" w:rsidRDefault="00625027" w:rsidP="00625027"/>
    <w:p w14:paraId="1AD96CCA" w14:textId="06000236" w:rsidR="00625027" w:rsidRDefault="00625027" w:rsidP="00625027">
      <w:r>
        <w:rPr>
          <w:rFonts w:hint="eastAsia"/>
        </w:rPr>
        <w:t>例えば、この黒い線を</w:t>
      </w:r>
      <w:proofErr w:type="spellStart"/>
      <w:r>
        <w:rPr>
          <w:rFonts w:hint="eastAsia"/>
        </w:rPr>
        <w:t>AnimatedSayBOX</w:t>
      </w:r>
      <w:proofErr w:type="spellEnd"/>
      <w:r>
        <w:rPr>
          <w:rFonts w:hint="eastAsia"/>
        </w:rPr>
        <w:t>に繋げる事により、</w:t>
      </w:r>
    </w:p>
    <w:p w14:paraId="722B9930" w14:textId="1741A706" w:rsidR="00625027" w:rsidRDefault="00625027" w:rsidP="00625027">
      <w:r>
        <w:rPr>
          <w:rFonts w:hint="eastAsia"/>
        </w:rPr>
        <w:t>“認識できなかった場合は、</w:t>
      </w:r>
      <w:proofErr w:type="spellStart"/>
      <w:r>
        <w:rPr>
          <w:rFonts w:hint="eastAsia"/>
        </w:rPr>
        <w:t>AnimatedSay</w:t>
      </w:r>
      <w:proofErr w:type="spellEnd"/>
      <w:r>
        <w:rPr>
          <w:rFonts w:hint="eastAsia"/>
        </w:rPr>
        <w:t>を起動する。“</w:t>
      </w:r>
    </w:p>
    <w:p w14:paraId="4CB13F2F" w14:textId="118EDB45" w:rsidR="00625027" w:rsidRDefault="00625027" w:rsidP="00625027">
      <w:r>
        <w:rPr>
          <w:rFonts w:hint="eastAsia"/>
        </w:rPr>
        <w:t>などの対応を行うことが可能になります。</w:t>
      </w:r>
    </w:p>
    <w:p w14:paraId="392D9E96" w14:textId="2629BC95" w:rsidR="005A356B" w:rsidRDefault="00F74131" w:rsidP="00E1555A">
      <w:pPr>
        <w:pStyle w:val="1"/>
      </w:pPr>
      <w:r>
        <w:br w:type="column"/>
      </w:r>
      <w:bookmarkStart w:id="14" w:name="_Toc310785735"/>
      <w:r w:rsidR="005A356B">
        <w:rPr>
          <w:rFonts w:hint="eastAsia"/>
        </w:rPr>
        <w:lastRenderedPageBreak/>
        <w:t>Random</w:t>
      </w:r>
      <w:r w:rsidR="005A356B">
        <w:t xml:space="preserve"> </w:t>
      </w:r>
      <w:proofErr w:type="spellStart"/>
      <w:r w:rsidR="005A356B">
        <w:rPr>
          <w:rFonts w:hint="eastAsia"/>
        </w:rPr>
        <w:t>Int</w:t>
      </w:r>
      <w:proofErr w:type="spellEnd"/>
      <w:r w:rsidR="005A356B">
        <w:t xml:space="preserve"> BOX</w:t>
      </w:r>
      <w:bookmarkEnd w:id="14"/>
    </w:p>
    <w:p w14:paraId="5E7C3A8B" w14:textId="77777777" w:rsidR="005A356B" w:rsidRDefault="005A356B" w:rsidP="005A356B">
      <w:pPr>
        <w:jc w:val="left"/>
      </w:pPr>
    </w:p>
    <w:p w14:paraId="76416B80" w14:textId="315329ED" w:rsidR="005A356B" w:rsidRDefault="005A356B" w:rsidP="005A356B">
      <w:pPr>
        <w:jc w:val="center"/>
      </w:pPr>
      <w:r>
        <w:rPr>
          <w:noProof/>
        </w:rPr>
        <w:drawing>
          <wp:inline distT="0" distB="0" distL="0" distR="0" wp14:anchorId="6FD48FBA" wp14:editId="489AD099">
            <wp:extent cx="1587500" cy="1270000"/>
            <wp:effectExtent l="0" t="0" r="1270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In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C785" w14:textId="77777777" w:rsidR="005A356B" w:rsidRDefault="005A356B" w:rsidP="005A356B">
      <w:pPr>
        <w:jc w:val="left"/>
      </w:pPr>
    </w:p>
    <w:p w14:paraId="2A345CAC" w14:textId="10F099D2" w:rsidR="005A356B" w:rsidRDefault="005A356B" w:rsidP="005A356B">
      <w:r>
        <w:rPr>
          <w:rFonts w:hint="eastAsia"/>
        </w:rPr>
        <w:t>これは</w:t>
      </w:r>
      <w:r>
        <w:t xml:space="preserve">Random </w:t>
      </w:r>
      <w:proofErr w:type="spellStart"/>
      <w:r>
        <w:t>Int</w:t>
      </w:r>
      <w:proofErr w:type="spellEnd"/>
      <w:r>
        <w:t xml:space="preserve"> </w:t>
      </w:r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06476C8C" w14:textId="00C8AF9A" w:rsidR="005A356B" w:rsidRDefault="005A356B" w:rsidP="005A356B">
      <w:pPr>
        <w:jc w:val="left"/>
      </w:pPr>
      <w:r>
        <w:rPr>
          <w:rFonts w:hint="eastAsia"/>
        </w:rPr>
        <w:t>ランダムで値を出力する事ができます。</w:t>
      </w:r>
    </w:p>
    <w:p w14:paraId="2E055D58" w14:textId="367E49FC" w:rsidR="005A356B" w:rsidRDefault="005A356B" w:rsidP="005A356B">
      <w:pPr>
        <w:jc w:val="left"/>
      </w:pPr>
      <w:r>
        <w:rPr>
          <w:rFonts w:hint="eastAsia"/>
        </w:rPr>
        <w:t>この</w:t>
      </w:r>
      <w:r>
        <w:rPr>
          <w:rFonts w:hint="eastAsia"/>
        </w:rPr>
        <w:t>BOX</w:t>
      </w:r>
      <w:r>
        <w:rPr>
          <w:rFonts w:hint="eastAsia"/>
        </w:rPr>
        <w:t>を応用して毎回異なった不規則な行動を</w:t>
      </w:r>
    </w:p>
    <w:p w14:paraId="25E92A7B" w14:textId="11B6DA08" w:rsidR="005A356B" w:rsidRDefault="00545FFE" w:rsidP="005A356B">
      <w:pPr>
        <w:jc w:val="left"/>
      </w:pPr>
      <w:r>
        <w:t>PEPPER</w:t>
      </w:r>
      <w:r w:rsidR="005A356B">
        <w:rPr>
          <w:rFonts w:hint="eastAsia"/>
        </w:rPr>
        <w:t>に行わせることが可能です。</w:t>
      </w:r>
    </w:p>
    <w:p w14:paraId="45987A20" w14:textId="77777777" w:rsidR="005A356B" w:rsidRDefault="005A356B" w:rsidP="005A356B">
      <w:pPr>
        <w:jc w:val="left"/>
      </w:pPr>
    </w:p>
    <w:p w14:paraId="66F29A5B" w14:textId="77777777" w:rsidR="003E7EBC" w:rsidRDefault="003E7EBC" w:rsidP="005A356B">
      <w:pPr>
        <w:jc w:val="left"/>
      </w:pPr>
    </w:p>
    <w:p w14:paraId="1C95432E" w14:textId="77777777" w:rsidR="005A356B" w:rsidRDefault="005A356B" w:rsidP="005A356B">
      <w:pPr>
        <w:jc w:val="left"/>
      </w:pPr>
      <w:r>
        <w:rPr>
          <w:rFonts w:hint="eastAsia"/>
        </w:rPr>
        <w:t>ランダム機能使用</w:t>
      </w:r>
    </w:p>
    <w:p w14:paraId="0C00FA76" w14:textId="77777777" w:rsidR="005A356B" w:rsidRDefault="005A356B" w:rsidP="005A356B">
      <w:pPr>
        <w:jc w:val="left"/>
      </w:pPr>
    </w:p>
    <w:p w14:paraId="67C0561C" w14:textId="027ED369" w:rsidR="005A356B" w:rsidRDefault="005A356B" w:rsidP="005A356B">
      <w:pPr>
        <w:jc w:val="center"/>
      </w:pPr>
      <w:r>
        <w:rPr>
          <w:noProof/>
        </w:rPr>
        <w:drawing>
          <wp:inline distT="0" distB="0" distL="0" distR="0" wp14:anchorId="568109BB" wp14:editId="60A724B5">
            <wp:extent cx="3441760" cy="2239822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定画面RandomInt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1" b="40268"/>
                    <a:stretch/>
                  </pic:blipFill>
                  <pic:spPr bwMode="auto">
                    <a:xfrm>
                      <a:off x="0" y="0"/>
                      <a:ext cx="3442531" cy="224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8B4516D" w14:textId="77777777" w:rsidR="005A356B" w:rsidRDefault="005A356B" w:rsidP="005A356B">
      <w:pPr>
        <w:jc w:val="left"/>
      </w:pPr>
    </w:p>
    <w:p w14:paraId="7266DE7C" w14:textId="77777777" w:rsidR="003E7EBC" w:rsidRDefault="003E7EBC" w:rsidP="005A356B">
      <w:pPr>
        <w:jc w:val="left"/>
      </w:pPr>
      <w:proofErr w:type="spellStart"/>
      <w:r>
        <w:rPr>
          <w:rFonts w:hint="eastAsia"/>
        </w:rPr>
        <w:t>RandomInt</w:t>
      </w:r>
      <w:proofErr w:type="spellEnd"/>
      <w:r>
        <w:rPr>
          <w:rFonts w:hint="eastAsia"/>
        </w:rPr>
        <w:t>の設定画面を開き、</w:t>
      </w:r>
    </w:p>
    <w:p w14:paraId="0A6F2DFC" w14:textId="09A9F7CB" w:rsidR="003E7EBC" w:rsidRDefault="003E7EBC" w:rsidP="005A356B">
      <w:pPr>
        <w:jc w:val="left"/>
      </w:pPr>
      <w:r>
        <w:rPr>
          <w:rFonts w:hint="eastAsia"/>
        </w:rPr>
        <w:t>最小値</w:t>
      </w:r>
      <w:r>
        <w:rPr>
          <w:rFonts w:hint="eastAsia"/>
        </w:rPr>
        <w:t>(</w:t>
      </w:r>
      <w:r>
        <w:t>Min value</w:t>
      </w:r>
      <w:r>
        <w:rPr>
          <w:rFonts w:hint="eastAsia"/>
        </w:rPr>
        <w:t>)</w:t>
      </w:r>
      <w:r>
        <w:rPr>
          <w:rFonts w:hint="eastAsia"/>
        </w:rPr>
        <w:t>と最大値</w:t>
      </w:r>
      <w:r>
        <w:t>(Max value)</w:t>
      </w:r>
      <w:r>
        <w:rPr>
          <w:rFonts w:hint="eastAsia"/>
        </w:rPr>
        <w:t>を入力して、</w:t>
      </w:r>
    </w:p>
    <w:p w14:paraId="5893DB1F" w14:textId="28DFB3A1" w:rsidR="003E7EBC" w:rsidRDefault="003E7EBC" w:rsidP="005A356B">
      <w:pPr>
        <w:jc w:val="left"/>
      </w:pPr>
      <w:r>
        <w:rPr>
          <w:rFonts w:hint="eastAsia"/>
        </w:rPr>
        <w:t>Shuffle</w:t>
      </w:r>
      <w:r>
        <w:rPr>
          <w:rFonts w:hint="eastAsia"/>
        </w:rPr>
        <w:t>にチェックを入れます。</w:t>
      </w:r>
    </w:p>
    <w:p w14:paraId="71433CC1" w14:textId="77777777" w:rsidR="002C1BB3" w:rsidRDefault="002C1BB3" w:rsidP="00F74131">
      <w:pPr>
        <w:jc w:val="left"/>
      </w:pPr>
    </w:p>
    <w:p w14:paraId="0738202E" w14:textId="1FE07884" w:rsidR="003E7EBC" w:rsidRDefault="003E7EBC" w:rsidP="00F74131">
      <w:pPr>
        <w:jc w:val="left"/>
      </w:pPr>
      <w:r>
        <w:rPr>
          <w:rFonts w:hint="eastAsia"/>
        </w:rPr>
        <w:t>実行すると、</w:t>
      </w:r>
      <w:proofErr w:type="spellStart"/>
      <w:r>
        <w:rPr>
          <w:rFonts w:hint="eastAsia"/>
        </w:rPr>
        <w:t>RandomInt</w:t>
      </w:r>
      <w:proofErr w:type="spellEnd"/>
      <w:r>
        <w:rPr>
          <w:rFonts w:hint="eastAsia"/>
        </w:rPr>
        <w:t>から最小値から最大値までの</w:t>
      </w:r>
      <w:r w:rsidR="003059E8">
        <w:rPr>
          <w:rFonts w:hint="eastAsia"/>
        </w:rPr>
        <w:t>、</w:t>
      </w:r>
    </w:p>
    <w:p w14:paraId="30E95F78" w14:textId="4A19FCBF" w:rsidR="003E7EBC" w:rsidRDefault="003059E8" w:rsidP="00F74131">
      <w:pPr>
        <w:jc w:val="left"/>
      </w:pPr>
      <w:r>
        <w:rPr>
          <w:rFonts w:hint="eastAsia"/>
        </w:rPr>
        <w:t>いずれか</w:t>
      </w:r>
      <w:r w:rsidR="003E7EBC">
        <w:rPr>
          <w:rFonts w:hint="eastAsia"/>
        </w:rPr>
        <w:t>の数値</w:t>
      </w:r>
      <w:r>
        <w:rPr>
          <w:rFonts w:hint="eastAsia"/>
        </w:rPr>
        <w:t>が</w:t>
      </w:r>
      <w:r w:rsidR="003E7EBC">
        <w:rPr>
          <w:rFonts w:hint="eastAsia"/>
        </w:rPr>
        <w:t>ランダムで出力します。</w:t>
      </w:r>
    </w:p>
    <w:p w14:paraId="3D60334E" w14:textId="154A6CEE" w:rsidR="003E7EBC" w:rsidRDefault="002C1BB3" w:rsidP="00E1555A">
      <w:pPr>
        <w:pStyle w:val="1"/>
      </w:pPr>
      <w:r>
        <w:br w:type="column"/>
      </w:r>
      <w:bookmarkStart w:id="15" w:name="_Toc310785736"/>
      <w:r w:rsidR="003E7EBC">
        <w:rPr>
          <w:rFonts w:hint="eastAsia"/>
        </w:rPr>
        <w:lastRenderedPageBreak/>
        <w:t>Switch Case</w:t>
      </w:r>
      <w:r w:rsidR="006E6916">
        <w:t xml:space="preserve"> BOX</w:t>
      </w:r>
      <w:bookmarkEnd w:id="15"/>
    </w:p>
    <w:p w14:paraId="576A0265" w14:textId="77777777" w:rsidR="003E7EBC" w:rsidRDefault="003E7EBC" w:rsidP="00F74131">
      <w:pPr>
        <w:jc w:val="left"/>
      </w:pPr>
    </w:p>
    <w:p w14:paraId="10DFCD69" w14:textId="107A161B" w:rsidR="002C1BB3" w:rsidRDefault="002C1BB3" w:rsidP="003E7EBC">
      <w:pPr>
        <w:jc w:val="center"/>
      </w:pPr>
      <w:r>
        <w:rPr>
          <w:rFonts w:hint="eastAsia"/>
          <w:noProof/>
        </w:rPr>
        <w:drawing>
          <wp:inline distT="0" distB="0" distL="0" distR="0" wp14:anchorId="28A03D2D" wp14:editId="0B1A73F9">
            <wp:extent cx="2768600" cy="1308100"/>
            <wp:effectExtent l="0" t="0" r="0" b="1270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Cas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4DCC" w14:textId="77777777" w:rsidR="003E7EBC" w:rsidRDefault="003E7EBC" w:rsidP="00F74131">
      <w:pPr>
        <w:jc w:val="left"/>
      </w:pPr>
    </w:p>
    <w:p w14:paraId="0531A9E7" w14:textId="77D09FCF" w:rsidR="003E7EBC" w:rsidRDefault="003E7EBC" w:rsidP="003E7EBC">
      <w:r>
        <w:rPr>
          <w:rFonts w:hint="eastAsia"/>
        </w:rPr>
        <w:t>これは</w:t>
      </w:r>
      <w:proofErr w:type="spellStart"/>
      <w:r>
        <w:rPr>
          <w:rFonts w:hint="eastAsia"/>
        </w:rPr>
        <w:t>SwitchCase</w:t>
      </w:r>
      <w:proofErr w:type="spellEnd"/>
      <w:r>
        <w:rPr>
          <w:rFonts w:hint="eastAsia"/>
        </w:rPr>
        <w:t>と呼ばれる</w:t>
      </w:r>
      <w:r>
        <w:rPr>
          <w:rFonts w:hint="eastAsia"/>
        </w:rPr>
        <w:t>BOX</w:t>
      </w:r>
      <w:r>
        <w:rPr>
          <w:rFonts w:hint="eastAsia"/>
        </w:rPr>
        <w:t>です。</w:t>
      </w:r>
    </w:p>
    <w:p w14:paraId="3FEA1855" w14:textId="2091428C" w:rsidR="003E7EBC" w:rsidRDefault="003E7EBC" w:rsidP="00F74131">
      <w:pPr>
        <w:jc w:val="left"/>
      </w:pPr>
      <w:r>
        <w:rPr>
          <w:rFonts w:hint="eastAsia"/>
        </w:rPr>
        <w:t>入ってきた値、文字列と</w:t>
      </w:r>
      <w:proofErr w:type="spellStart"/>
      <w:r>
        <w:rPr>
          <w:rFonts w:hint="eastAsia"/>
        </w:rPr>
        <w:t>SwitchCase</w:t>
      </w:r>
      <w:proofErr w:type="spellEnd"/>
      <w:r>
        <w:rPr>
          <w:rFonts w:hint="eastAsia"/>
        </w:rPr>
        <w:t>に記述された</w:t>
      </w:r>
      <w:r w:rsidR="006E6916">
        <w:rPr>
          <w:rFonts w:hint="eastAsia"/>
        </w:rPr>
        <w:t>もの</w:t>
      </w:r>
      <w:r>
        <w:rPr>
          <w:rFonts w:hint="eastAsia"/>
        </w:rPr>
        <w:t>を</w:t>
      </w:r>
    </w:p>
    <w:p w14:paraId="12B3BCD2" w14:textId="68361C04" w:rsidR="003E7EBC" w:rsidRDefault="003E7EBC" w:rsidP="00F74131">
      <w:pPr>
        <w:jc w:val="left"/>
      </w:pPr>
      <w:r>
        <w:rPr>
          <w:rFonts w:hint="eastAsia"/>
        </w:rPr>
        <w:t>比較して等しい物があるとその値、文字列が書かれた欄の右側から</w:t>
      </w:r>
    </w:p>
    <w:p w14:paraId="12B4497A" w14:textId="31C2B299" w:rsidR="003E7EBC" w:rsidRDefault="006E6916" w:rsidP="00F74131">
      <w:pPr>
        <w:jc w:val="left"/>
      </w:pPr>
      <w:r>
        <w:rPr>
          <w:rFonts w:hint="eastAsia"/>
        </w:rPr>
        <w:t>出力する事ができます。</w:t>
      </w:r>
    </w:p>
    <w:p w14:paraId="20CF507B" w14:textId="77777777" w:rsidR="006E6916" w:rsidRDefault="006E6916" w:rsidP="00F74131">
      <w:pPr>
        <w:jc w:val="left"/>
      </w:pPr>
    </w:p>
    <w:p w14:paraId="2D1818BF" w14:textId="47875D15" w:rsidR="003E7EBC" w:rsidRDefault="006E6916" w:rsidP="003E7EBC">
      <w:pPr>
        <w:jc w:val="left"/>
      </w:pPr>
      <w:r>
        <w:rPr>
          <w:rFonts w:hint="eastAsia"/>
        </w:rPr>
        <w:t>ランダムで</w:t>
      </w:r>
      <w:r w:rsidR="003E7EBC">
        <w:rPr>
          <w:rFonts w:hint="eastAsia"/>
        </w:rPr>
        <w:t>分岐</w:t>
      </w:r>
    </w:p>
    <w:p w14:paraId="68D148FE" w14:textId="77777777" w:rsidR="003E7EBC" w:rsidRDefault="003E7EBC" w:rsidP="00F74131">
      <w:pPr>
        <w:jc w:val="left"/>
      </w:pPr>
    </w:p>
    <w:p w14:paraId="74D7E03A" w14:textId="64EA411B" w:rsidR="002C1BB3" w:rsidRDefault="002C1BB3" w:rsidP="00CA1A7B">
      <w:pPr>
        <w:jc w:val="center"/>
      </w:pPr>
      <w:r>
        <w:rPr>
          <w:rFonts w:hint="eastAsia"/>
          <w:noProof/>
        </w:rPr>
        <w:drawing>
          <wp:inline distT="0" distB="0" distL="0" distR="0" wp14:anchorId="09D0A7BE" wp14:editId="179AF767">
            <wp:extent cx="3852188" cy="2181305"/>
            <wp:effectExtent l="0" t="0" r="8890" b="317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ランダム文言設定方法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46" cy="21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3F9C" w14:textId="77777777" w:rsidR="006E6916" w:rsidRDefault="006E6916" w:rsidP="00CA1A7B">
      <w:pPr>
        <w:jc w:val="center"/>
      </w:pPr>
    </w:p>
    <w:p w14:paraId="3B00296D" w14:textId="11C45878" w:rsidR="006E6916" w:rsidRDefault="006E6916" w:rsidP="006E6916">
      <w:pPr>
        <w:jc w:val="left"/>
      </w:pPr>
      <w:proofErr w:type="spellStart"/>
      <w:r>
        <w:rPr>
          <w:rFonts w:hint="eastAsia"/>
        </w:rPr>
        <w:t>SwitchCase</w:t>
      </w:r>
      <w:proofErr w:type="spellEnd"/>
      <w:r>
        <w:rPr>
          <w:rFonts w:hint="eastAsia"/>
        </w:rPr>
        <w:t>の前に</w:t>
      </w:r>
      <w:proofErr w:type="spellStart"/>
      <w:r>
        <w:rPr>
          <w:rFonts w:hint="eastAsia"/>
        </w:rPr>
        <w:t>RandomIntBOX</w:t>
      </w:r>
      <w:proofErr w:type="spellEnd"/>
      <w:r>
        <w:rPr>
          <w:rFonts w:hint="eastAsia"/>
        </w:rPr>
        <w:t>を入れることにより、</w:t>
      </w:r>
    </w:p>
    <w:p w14:paraId="74F7EEA7" w14:textId="4EF6BF22" w:rsidR="006E6916" w:rsidRDefault="006E6916" w:rsidP="006E6916">
      <w:pPr>
        <w:jc w:val="left"/>
      </w:pPr>
      <w:r>
        <w:rPr>
          <w:rFonts w:hint="eastAsia"/>
        </w:rPr>
        <w:t>ランダムで出力された値と比較して、</w:t>
      </w:r>
    </w:p>
    <w:p w14:paraId="2DEF305A" w14:textId="58C3DD16" w:rsidR="006E6916" w:rsidRDefault="009516ED" w:rsidP="006E6916">
      <w:pPr>
        <w:jc w:val="left"/>
      </w:pPr>
      <w:r>
        <w:rPr>
          <w:rFonts w:hint="eastAsia"/>
        </w:rPr>
        <w:t>等しい値の欄から出力</w:t>
      </w:r>
      <w:r w:rsidR="006E6916">
        <w:rPr>
          <w:rFonts w:hint="eastAsia"/>
        </w:rPr>
        <w:t>、その先にある</w:t>
      </w:r>
      <w:r w:rsidR="006E6916">
        <w:rPr>
          <w:rFonts w:hint="eastAsia"/>
        </w:rPr>
        <w:t>BOX</w:t>
      </w:r>
      <w:r w:rsidR="006E6916">
        <w:rPr>
          <w:rFonts w:hint="eastAsia"/>
        </w:rPr>
        <w:t>を実行します。</w:t>
      </w:r>
    </w:p>
    <w:p w14:paraId="1790BFDC" w14:textId="77777777" w:rsidR="006E6916" w:rsidRDefault="006E6916" w:rsidP="006E6916">
      <w:pPr>
        <w:jc w:val="left"/>
      </w:pPr>
    </w:p>
    <w:p w14:paraId="271D204F" w14:textId="14B6CA04" w:rsidR="006E6916" w:rsidRDefault="006E6916" w:rsidP="006E6916">
      <w:pPr>
        <w:jc w:val="left"/>
      </w:pPr>
      <w:r>
        <w:rPr>
          <w:rFonts w:hint="eastAsia"/>
        </w:rPr>
        <w:t>上の図は、ランダムで</w:t>
      </w:r>
      <w:proofErr w:type="spellStart"/>
      <w:r>
        <w:rPr>
          <w:rFonts w:hint="eastAsia"/>
        </w:rPr>
        <w:t>AnimatedSay</w:t>
      </w:r>
      <w:proofErr w:type="spellEnd"/>
      <w:r w:rsidR="00993C1A">
        <w:rPr>
          <w:rFonts w:hint="eastAsia"/>
        </w:rPr>
        <w:t>を再生する配置</w:t>
      </w:r>
      <w:r>
        <w:rPr>
          <w:rFonts w:hint="eastAsia"/>
        </w:rPr>
        <w:t>になります。</w:t>
      </w:r>
    </w:p>
    <w:p w14:paraId="4F930955" w14:textId="77777777" w:rsidR="006E6916" w:rsidRDefault="006E6916" w:rsidP="006E6916">
      <w:pPr>
        <w:jc w:val="left"/>
      </w:pPr>
    </w:p>
    <w:p w14:paraId="56D9ECA7" w14:textId="77777777" w:rsidR="006E6916" w:rsidRDefault="006E6916" w:rsidP="006E6916">
      <w:pPr>
        <w:jc w:val="left"/>
      </w:pPr>
    </w:p>
    <w:p w14:paraId="0158964B" w14:textId="2F0AD68E" w:rsidR="006E6916" w:rsidRDefault="006E6916" w:rsidP="006E6916">
      <w:pPr>
        <w:jc w:val="left"/>
      </w:pPr>
      <w:r>
        <w:rPr>
          <w:rFonts w:hint="eastAsia"/>
        </w:rPr>
        <w:lastRenderedPageBreak/>
        <w:t>認識した文字列で分岐</w:t>
      </w:r>
    </w:p>
    <w:p w14:paraId="3E8A63A2" w14:textId="77777777" w:rsidR="006E6916" w:rsidRDefault="006E6916" w:rsidP="006E6916">
      <w:pPr>
        <w:jc w:val="left"/>
      </w:pPr>
    </w:p>
    <w:p w14:paraId="55FDD919" w14:textId="10E031F4" w:rsidR="002C1BB3" w:rsidRDefault="002C1BB3" w:rsidP="00CA1A7B">
      <w:pPr>
        <w:jc w:val="center"/>
      </w:pPr>
      <w:r>
        <w:rPr>
          <w:rFonts w:hint="eastAsia"/>
          <w:noProof/>
        </w:rPr>
        <w:drawing>
          <wp:inline distT="0" distB="0" distL="0" distR="0" wp14:anchorId="03E90F3F" wp14:editId="39AAEB81">
            <wp:extent cx="4370393" cy="2456089"/>
            <wp:effectExtent l="0" t="0" r="0" b="8255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応用SwitchCase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5849" r="3785" b="8914"/>
                    <a:stretch/>
                  </pic:blipFill>
                  <pic:spPr bwMode="auto">
                    <a:xfrm>
                      <a:off x="0" y="0"/>
                      <a:ext cx="4373152" cy="245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067E7258" w14:textId="77777777" w:rsidR="002C1BB3" w:rsidRDefault="002C1BB3" w:rsidP="00F74131">
      <w:pPr>
        <w:jc w:val="left"/>
      </w:pPr>
    </w:p>
    <w:p w14:paraId="3E352A17" w14:textId="2EA15D69" w:rsidR="006E6916" w:rsidRDefault="006E6916" w:rsidP="006E6916">
      <w:pPr>
        <w:jc w:val="left"/>
      </w:pPr>
      <w:proofErr w:type="spellStart"/>
      <w:r>
        <w:rPr>
          <w:rFonts w:hint="eastAsia"/>
        </w:rPr>
        <w:t>SwitchCase</w:t>
      </w:r>
      <w:proofErr w:type="spellEnd"/>
      <w:r>
        <w:rPr>
          <w:rFonts w:hint="eastAsia"/>
        </w:rPr>
        <w:t>の前に</w:t>
      </w:r>
      <w:proofErr w:type="spellStart"/>
      <w:r>
        <w:rPr>
          <w:rFonts w:hint="eastAsia"/>
        </w:rPr>
        <w:t>SpeechRecoBOX</w:t>
      </w:r>
      <w:proofErr w:type="spellEnd"/>
      <w:r>
        <w:rPr>
          <w:rFonts w:hint="eastAsia"/>
        </w:rPr>
        <w:t>を入れることにより、</w:t>
      </w:r>
    </w:p>
    <w:p w14:paraId="189C7805" w14:textId="0C83F9B8" w:rsidR="006E6916" w:rsidRDefault="006E6916" w:rsidP="006E6916">
      <w:pPr>
        <w:jc w:val="left"/>
      </w:pPr>
      <w:r>
        <w:rPr>
          <w:rFonts w:hint="eastAsia"/>
        </w:rPr>
        <w:t>ユーザの音声で認識をした文字列と比較して</w:t>
      </w:r>
    </w:p>
    <w:p w14:paraId="45B50C1E" w14:textId="63033124" w:rsidR="006E6916" w:rsidRDefault="00491BD3" w:rsidP="006E6916">
      <w:pPr>
        <w:jc w:val="left"/>
      </w:pPr>
      <w:r>
        <w:rPr>
          <w:rFonts w:hint="eastAsia"/>
        </w:rPr>
        <w:t>等しい文字列の欄から出力</w:t>
      </w:r>
      <w:r w:rsidR="006E6916">
        <w:rPr>
          <w:rFonts w:hint="eastAsia"/>
        </w:rPr>
        <w:t>、その先にある</w:t>
      </w:r>
      <w:r w:rsidR="006E6916">
        <w:rPr>
          <w:rFonts w:hint="eastAsia"/>
        </w:rPr>
        <w:t>BOX</w:t>
      </w:r>
      <w:r w:rsidR="006E6916">
        <w:rPr>
          <w:rFonts w:hint="eastAsia"/>
        </w:rPr>
        <w:t>を実行します。</w:t>
      </w:r>
    </w:p>
    <w:p w14:paraId="4D9EAC7F" w14:textId="77777777" w:rsidR="006E6916" w:rsidRDefault="006E6916" w:rsidP="006E6916">
      <w:pPr>
        <w:jc w:val="left"/>
      </w:pPr>
    </w:p>
    <w:p w14:paraId="661E70DB" w14:textId="77777777" w:rsidR="006E6916" w:rsidRDefault="006E6916" w:rsidP="006E6916">
      <w:pPr>
        <w:jc w:val="left"/>
      </w:pPr>
      <w:r>
        <w:rPr>
          <w:rFonts w:hint="eastAsia"/>
        </w:rPr>
        <w:t>上の図は、認識した文言によって</w:t>
      </w:r>
    </w:p>
    <w:p w14:paraId="1AA17E4C" w14:textId="6ACCD712" w:rsidR="006E6916" w:rsidRDefault="006E6916" w:rsidP="006E6916">
      <w:pPr>
        <w:jc w:val="left"/>
      </w:pPr>
      <w:r>
        <w:rPr>
          <w:rFonts w:hint="eastAsia"/>
        </w:rPr>
        <w:t>再生する</w:t>
      </w:r>
      <w:proofErr w:type="spellStart"/>
      <w:r>
        <w:rPr>
          <w:rFonts w:hint="eastAsia"/>
        </w:rPr>
        <w:t>AnimatedSay</w:t>
      </w:r>
      <w:proofErr w:type="spellEnd"/>
      <w:r w:rsidR="00993C1A">
        <w:rPr>
          <w:rFonts w:hint="eastAsia"/>
        </w:rPr>
        <w:t>を変える配置</w:t>
      </w:r>
      <w:r>
        <w:rPr>
          <w:rFonts w:hint="eastAsia"/>
        </w:rPr>
        <w:t>になります。</w:t>
      </w:r>
    </w:p>
    <w:p w14:paraId="0B790EB0" w14:textId="77777777" w:rsidR="006E6916" w:rsidRDefault="006E6916" w:rsidP="00F74131">
      <w:pPr>
        <w:jc w:val="left"/>
      </w:pPr>
    </w:p>
    <w:p w14:paraId="08F880E2" w14:textId="214D7CD1" w:rsidR="00F74131" w:rsidRDefault="00F74131" w:rsidP="00E1555A">
      <w:pPr>
        <w:pStyle w:val="1"/>
      </w:pPr>
      <w:r>
        <w:br w:type="column"/>
      </w:r>
      <w:bookmarkStart w:id="16" w:name="_Toc310785737"/>
      <w:r w:rsidR="006E6916">
        <w:rPr>
          <w:rFonts w:hint="eastAsia"/>
        </w:rPr>
        <w:lastRenderedPageBreak/>
        <w:t>コレグラフで</w:t>
      </w:r>
      <w:r>
        <w:rPr>
          <w:rFonts w:hint="eastAsia"/>
        </w:rPr>
        <w:t>のデバック方法</w:t>
      </w:r>
      <w:bookmarkEnd w:id="16"/>
    </w:p>
    <w:p w14:paraId="4318521C" w14:textId="77777777" w:rsidR="00BF0510" w:rsidRDefault="00BF0510" w:rsidP="00F74131">
      <w:pPr>
        <w:jc w:val="left"/>
      </w:pPr>
    </w:p>
    <w:p w14:paraId="1228EE34" w14:textId="70C5A43D" w:rsidR="006E6916" w:rsidRDefault="00BF0510" w:rsidP="00BF0510">
      <w:pPr>
        <w:jc w:val="center"/>
      </w:pPr>
      <w:r>
        <w:rPr>
          <w:rFonts w:hint="eastAsia"/>
          <w:noProof/>
        </w:rPr>
        <w:drawing>
          <wp:inline distT="0" distB="0" distL="0" distR="0" wp14:anchorId="693AB8CF" wp14:editId="0CD0D8C2">
            <wp:extent cx="781646" cy="663214"/>
            <wp:effectExtent l="0" t="0" r="635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ボタンバー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1" r="50880" b="-8831"/>
                    <a:stretch/>
                  </pic:blipFill>
                  <pic:spPr bwMode="auto">
                    <a:xfrm>
                      <a:off x="0" y="0"/>
                      <a:ext cx="782375" cy="66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1712C887" w14:textId="77777777" w:rsidR="00BF0510" w:rsidRDefault="00BF0510" w:rsidP="00F74131">
      <w:pPr>
        <w:jc w:val="left"/>
      </w:pPr>
    </w:p>
    <w:p w14:paraId="3204BF96" w14:textId="58EDF818" w:rsidR="006E6916" w:rsidRDefault="006E6916" w:rsidP="00F74131">
      <w:pPr>
        <w:jc w:val="left"/>
      </w:pPr>
      <w:r>
        <w:rPr>
          <w:rFonts w:hint="eastAsia"/>
        </w:rPr>
        <w:t>コレグラフでデバック作業を行う場合は、</w:t>
      </w:r>
      <w:r w:rsidR="00BF0510">
        <w:rPr>
          <w:rFonts w:hint="eastAsia"/>
        </w:rPr>
        <w:t>アプリを開いた状態で、</w:t>
      </w:r>
    </w:p>
    <w:p w14:paraId="4E8FEF6A" w14:textId="16A512DC" w:rsidR="006E6916" w:rsidRPr="00BF0510" w:rsidRDefault="00146023" w:rsidP="00F74131">
      <w:pPr>
        <w:jc w:val="left"/>
        <w:rPr>
          <w:sz w:val="28"/>
        </w:rPr>
      </w:pPr>
      <w:r>
        <w:t>“</w:t>
      </w:r>
      <w:r w:rsidR="00BF0510" w:rsidRPr="00BF0510">
        <w:rPr>
          <w:rFonts w:hint="eastAsia"/>
        </w:rPr>
        <w:t>ロボットにアップロードして再生</w:t>
      </w:r>
      <w:r w:rsidR="00BF0510">
        <w:rPr>
          <w:rFonts w:hint="eastAsia"/>
        </w:rPr>
        <w:t>ボタン</w:t>
      </w:r>
      <w:r>
        <w:t>”</w:t>
      </w:r>
      <w:r w:rsidR="00BF0510">
        <w:rPr>
          <w:rFonts w:hint="eastAsia"/>
        </w:rPr>
        <w:t>をクリック。</w:t>
      </w:r>
    </w:p>
    <w:p w14:paraId="334B6B2E" w14:textId="77777777" w:rsidR="006E6916" w:rsidRDefault="006E6916" w:rsidP="00F74131">
      <w:pPr>
        <w:jc w:val="left"/>
      </w:pPr>
    </w:p>
    <w:p w14:paraId="30602C1E" w14:textId="330D5064" w:rsidR="002C1BB3" w:rsidRDefault="002C1BB3" w:rsidP="00BF0510">
      <w:pPr>
        <w:jc w:val="center"/>
      </w:pPr>
      <w:r>
        <w:rPr>
          <w:rFonts w:hint="eastAsia"/>
          <w:noProof/>
        </w:rPr>
        <w:drawing>
          <wp:inline distT="0" distB="0" distL="0" distR="0" wp14:anchorId="20D1D3A9" wp14:editId="48D1591A">
            <wp:extent cx="4499489" cy="2434532"/>
            <wp:effectExtent l="0" t="0" r="0" b="444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デバック方法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89" cy="24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33F2" w14:textId="77777777" w:rsidR="006E6916" w:rsidRDefault="006E6916" w:rsidP="00F74131">
      <w:pPr>
        <w:jc w:val="left"/>
      </w:pPr>
    </w:p>
    <w:p w14:paraId="51B5A726" w14:textId="14CC6B89" w:rsidR="00BF0510" w:rsidRDefault="00BF0510" w:rsidP="00F74131">
      <w:pPr>
        <w:jc w:val="left"/>
      </w:pPr>
      <w:r>
        <w:rPr>
          <w:rFonts w:hint="eastAsia"/>
        </w:rPr>
        <w:t>異常がある</w:t>
      </w:r>
      <w:r>
        <w:rPr>
          <w:rFonts w:hint="eastAsia"/>
        </w:rPr>
        <w:t>BOX</w:t>
      </w:r>
      <w:r w:rsidR="006824B3">
        <w:rPr>
          <w:rFonts w:hint="eastAsia"/>
        </w:rPr>
        <w:t>が</w:t>
      </w:r>
      <w:r>
        <w:rPr>
          <w:rFonts w:hint="eastAsia"/>
        </w:rPr>
        <w:t>赤くなります。</w:t>
      </w:r>
    </w:p>
    <w:p w14:paraId="74513FAD" w14:textId="77777777" w:rsidR="00BF0510" w:rsidRDefault="00BF0510" w:rsidP="00F74131">
      <w:pPr>
        <w:jc w:val="left"/>
      </w:pPr>
    </w:p>
    <w:p w14:paraId="6C04B5AC" w14:textId="77777777" w:rsidR="00BF0510" w:rsidRDefault="00BF0510" w:rsidP="00F74131">
      <w:pPr>
        <w:jc w:val="left"/>
      </w:pPr>
    </w:p>
    <w:p w14:paraId="0BBA81FF" w14:textId="77777777" w:rsidR="00BF0510" w:rsidRDefault="00BF0510" w:rsidP="00F74131">
      <w:pPr>
        <w:jc w:val="left"/>
      </w:pPr>
    </w:p>
    <w:p w14:paraId="0D19C684" w14:textId="77777777" w:rsidR="00BF0510" w:rsidRDefault="00BF0510" w:rsidP="00F74131">
      <w:pPr>
        <w:jc w:val="left"/>
      </w:pPr>
    </w:p>
    <w:p w14:paraId="30E1763E" w14:textId="77777777" w:rsidR="00BF0510" w:rsidRDefault="00BF0510" w:rsidP="00F74131">
      <w:pPr>
        <w:jc w:val="left"/>
      </w:pPr>
    </w:p>
    <w:p w14:paraId="5481FC84" w14:textId="77777777" w:rsidR="00BF0510" w:rsidRDefault="00BF0510" w:rsidP="00F74131">
      <w:pPr>
        <w:jc w:val="left"/>
      </w:pPr>
    </w:p>
    <w:p w14:paraId="19C1458C" w14:textId="77777777" w:rsidR="00BF0510" w:rsidRDefault="00BF0510" w:rsidP="00F74131">
      <w:pPr>
        <w:jc w:val="left"/>
      </w:pPr>
    </w:p>
    <w:p w14:paraId="2695CD6C" w14:textId="77777777" w:rsidR="00BF0510" w:rsidRDefault="00BF0510" w:rsidP="00F74131">
      <w:pPr>
        <w:jc w:val="left"/>
      </w:pPr>
    </w:p>
    <w:p w14:paraId="5BF67F99" w14:textId="77777777" w:rsidR="00BF0510" w:rsidRDefault="00BF0510" w:rsidP="00F74131">
      <w:pPr>
        <w:jc w:val="left"/>
      </w:pPr>
    </w:p>
    <w:p w14:paraId="1A8A08D8" w14:textId="77777777" w:rsidR="00BF0510" w:rsidRDefault="00BF0510" w:rsidP="00F74131">
      <w:pPr>
        <w:jc w:val="left"/>
      </w:pPr>
    </w:p>
    <w:p w14:paraId="3C820E67" w14:textId="77777777" w:rsidR="00BF0510" w:rsidRDefault="00BF0510" w:rsidP="00F74131">
      <w:pPr>
        <w:jc w:val="left"/>
      </w:pPr>
    </w:p>
    <w:p w14:paraId="646F4747" w14:textId="77777777" w:rsidR="00BF0510" w:rsidRDefault="00BF0510" w:rsidP="00F74131">
      <w:pPr>
        <w:jc w:val="left"/>
      </w:pPr>
    </w:p>
    <w:p w14:paraId="1C0E6209" w14:textId="77777777" w:rsidR="00BF0510" w:rsidRDefault="00BF0510" w:rsidP="00F74131">
      <w:pPr>
        <w:jc w:val="left"/>
      </w:pPr>
    </w:p>
    <w:p w14:paraId="748951F6" w14:textId="664510EC" w:rsidR="002C1BB3" w:rsidRDefault="002C1BB3" w:rsidP="00F74131">
      <w:pPr>
        <w:jc w:val="left"/>
      </w:pPr>
      <w:r>
        <w:rPr>
          <w:rFonts w:hint="eastAsia"/>
          <w:noProof/>
        </w:rPr>
        <w:drawing>
          <wp:inline distT="0" distB="0" distL="0" distR="0" wp14:anchorId="02A717C3" wp14:editId="4CA75EAD">
            <wp:extent cx="5396230" cy="2769235"/>
            <wp:effectExtent l="0" t="0" r="0" b="0"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グビューア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FC45" w14:textId="77777777" w:rsidR="002C1BB3" w:rsidRDefault="002C1BB3" w:rsidP="00F74131">
      <w:pPr>
        <w:jc w:val="left"/>
      </w:pPr>
    </w:p>
    <w:p w14:paraId="1DC5D2B6" w14:textId="7A507B7C" w:rsidR="002C1BB3" w:rsidRDefault="00BF0510" w:rsidP="00F74131">
      <w:pPr>
        <w:jc w:val="left"/>
      </w:pPr>
      <w:r>
        <w:rPr>
          <w:rFonts w:hint="eastAsia"/>
        </w:rPr>
        <w:t>エラーの詳細は、ログビューアに出力されます。</w:t>
      </w:r>
    </w:p>
    <w:p w14:paraId="775F9ECE" w14:textId="77777777" w:rsidR="00BF0510" w:rsidRDefault="00BF0510" w:rsidP="00F74131">
      <w:pPr>
        <w:jc w:val="left"/>
      </w:pPr>
    </w:p>
    <w:p w14:paraId="39B384A8" w14:textId="77777777" w:rsidR="00BF0510" w:rsidRDefault="00BF0510" w:rsidP="00F74131">
      <w:pPr>
        <w:jc w:val="left"/>
      </w:pPr>
      <w:r>
        <w:rPr>
          <w:rFonts w:hint="eastAsia"/>
        </w:rPr>
        <w:t>バーチャルロボットに接続した状態でアプリを再生しようとすると、</w:t>
      </w:r>
    </w:p>
    <w:p w14:paraId="0475ACB4" w14:textId="0FA9586E" w:rsidR="00F74131" w:rsidRPr="00E1555A" w:rsidRDefault="00BF0510" w:rsidP="00F74131">
      <w:pPr>
        <w:jc w:val="left"/>
        <w:rPr>
          <w:rStyle w:val="10"/>
        </w:rPr>
      </w:pPr>
      <w:proofErr w:type="spellStart"/>
      <w:r>
        <w:rPr>
          <w:rFonts w:hint="eastAsia"/>
        </w:rPr>
        <w:t>SpeechReco</w:t>
      </w:r>
      <w:proofErr w:type="spellEnd"/>
      <w:r>
        <w:rPr>
          <w:rFonts w:hint="eastAsia"/>
        </w:rPr>
        <w:t>や</w:t>
      </w:r>
      <w:proofErr w:type="spellStart"/>
      <w:r>
        <w:rPr>
          <w:rFonts w:hint="eastAsia"/>
        </w:rPr>
        <w:t>takePicture</w:t>
      </w:r>
      <w:proofErr w:type="spellEnd"/>
      <w:r>
        <w:rPr>
          <w:rFonts w:hint="eastAsia"/>
        </w:rPr>
        <w:t>などの</w:t>
      </w:r>
      <w:r w:rsidR="00545FFE">
        <w:t>PEPPER</w:t>
      </w:r>
      <w:r>
        <w:rPr>
          <w:rFonts w:hint="eastAsia"/>
        </w:rPr>
        <w:t>本体がないと使用できない</w:t>
      </w:r>
      <w:r>
        <w:rPr>
          <w:rFonts w:hint="eastAsia"/>
        </w:rPr>
        <w:t>BOX</w:t>
      </w:r>
      <w:r>
        <w:rPr>
          <w:rFonts w:hint="eastAsia"/>
        </w:rPr>
        <w:t>が</w:t>
      </w:r>
      <w:r w:rsidR="00B1739F">
        <w:rPr>
          <w:rFonts w:hint="eastAsia"/>
        </w:rPr>
        <w:t>エラーを出力しますので、ご注意下さい。</w:t>
      </w:r>
      <w:r w:rsidR="00F74131">
        <w:br w:type="column"/>
      </w:r>
      <w:r w:rsidR="00F74131" w:rsidRPr="00E1555A">
        <w:rPr>
          <w:rStyle w:val="10"/>
          <w:rFonts w:hint="eastAsia"/>
        </w:rPr>
        <w:lastRenderedPageBreak/>
        <w:t>アプリのコピー方法</w:t>
      </w:r>
    </w:p>
    <w:p w14:paraId="16A42A82" w14:textId="77777777" w:rsidR="00B1739F" w:rsidRDefault="00B1739F" w:rsidP="00F74131">
      <w:pPr>
        <w:jc w:val="left"/>
      </w:pPr>
    </w:p>
    <w:p w14:paraId="32FF8BE7" w14:textId="41EAD904" w:rsidR="00B1739F" w:rsidRDefault="00545FFE" w:rsidP="00F74131">
      <w:pPr>
        <w:jc w:val="left"/>
      </w:pPr>
      <w:r>
        <w:t>PEPPER</w:t>
      </w:r>
      <w:r w:rsidR="00B1739F">
        <w:rPr>
          <w:rFonts w:hint="eastAsia"/>
        </w:rPr>
        <w:t>のアプリをコピーする際に、注意点があります。</w:t>
      </w:r>
    </w:p>
    <w:p w14:paraId="4741A3B8" w14:textId="7A7DA1B5" w:rsidR="00B1739F" w:rsidRDefault="00545FFE" w:rsidP="00F74131">
      <w:pPr>
        <w:jc w:val="left"/>
      </w:pPr>
      <w:r>
        <w:t>PEPPER</w:t>
      </w:r>
      <w:r w:rsidR="00B1739F">
        <w:rPr>
          <w:rFonts w:hint="eastAsia"/>
        </w:rPr>
        <w:t>のアプリは、</w:t>
      </w:r>
      <w:proofErr w:type="spellStart"/>
      <w:r w:rsidR="00B1739F">
        <w:rPr>
          <w:rFonts w:hint="eastAsia"/>
        </w:rPr>
        <w:t>pml</w:t>
      </w:r>
      <w:proofErr w:type="spellEnd"/>
      <w:r w:rsidR="00B1739F">
        <w:rPr>
          <w:rFonts w:hint="eastAsia"/>
        </w:rPr>
        <w:t>ファイルだけでは正常に起動しません。</w:t>
      </w:r>
    </w:p>
    <w:p w14:paraId="0CAF05F9" w14:textId="66301515" w:rsidR="00B1739F" w:rsidRDefault="00B1739F" w:rsidP="00F74131">
      <w:pPr>
        <w:jc w:val="left"/>
      </w:pPr>
      <w:r>
        <w:rPr>
          <w:rFonts w:hint="eastAsia"/>
        </w:rPr>
        <w:t>アプリを作成した際に生成されるフォルダをコピーするようにして下さい。</w:t>
      </w:r>
    </w:p>
    <w:p w14:paraId="5DA5BEBD" w14:textId="77777777" w:rsidR="00B1739F" w:rsidRDefault="00B1739F" w:rsidP="00F74131">
      <w:pPr>
        <w:jc w:val="left"/>
      </w:pPr>
    </w:p>
    <w:p w14:paraId="49315C52" w14:textId="008EA134" w:rsidR="002C1BB3" w:rsidRDefault="00CB3E11" w:rsidP="00CB3E11">
      <w:pPr>
        <w:jc w:val="center"/>
      </w:pPr>
      <w:r>
        <w:rPr>
          <w:noProof/>
        </w:rPr>
        <w:drawing>
          <wp:inline distT="0" distB="0" distL="0" distR="0" wp14:anchorId="7ACAE57C" wp14:editId="33999325">
            <wp:extent cx="5092700" cy="2032000"/>
            <wp:effectExtent l="0" t="0" r="12700" b="0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47.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BCB" w14:textId="77777777" w:rsidR="00CA1A7B" w:rsidRDefault="00CA1A7B" w:rsidP="00F74131">
      <w:pPr>
        <w:jc w:val="left"/>
      </w:pPr>
    </w:p>
    <w:p w14:paraId="3A933905" w14:textId="77777777" w:rsidR="00B1739F" w:rsidRDefault="00B1739F" w:rsidP="00F74131">
      <w:pPr>
        <w:jc w:val="left"/>
      </w:pPr>
    </w:p>
    <w:p w14:paraId="05AF8538" w14:textId="3B07A193" w:rsidR="002C1BB3" w:rsidRDefault="00CB3E11" w:rsidP="00CB3E11">
      <w:pPr>
        <w:jc w:val="center"/>
      </w:pPr>
      <w:r>
        <w:rPr>
          <w:noProof/>
        </w:rPr>
        <w:drawing>
          <wp:inline distT="0" distB="0" distL="0" distR="0" wp14:anchorId="2ECE5627" wp14:editId="71FDA55C">
            <wp:extent cx="5118100" cy="2082800"/>
            <wp:effectExtent l="0" t="0" r="12700" b="0"/>
            <wp:docPr id="81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スクリーンショット 2015-12-08 9.59.5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5723" w14:textId="77777777" w:rsidR="002C1BB3" w:rsidRDefault="002C1BB3" w:rsidP="00F74131">
      <w:pPr>
        <w:jc w:val="left"/>
      </w:pPr>
    </w:p>
    <w:p w14:paraId="5759FEF2" w14:textId="77777777" w:rsidR="00F74131" w:rsidRDefault="00F74131" w:rsidP="00E1555A">
      <w:pPr>
        <w:pStyle w:val="1"/>
      </w:pPr>
      <w:r>
        <w:br w:type="column"/>
      </w:r>
      <w:bookmarkStart w:id="17" w:name="_Toc310785738"/>
      <w:r>
        <w:rPr>
          <w:rFonts w:hint="eastAsia"/>
        </w:rPr>
        <w:lastRenderedPageBreak/>
        <w:t>アプリインストール方法</w:t>
      </w:r>
      <w:bookmarkEnd w:id="17"/>
    </w:p>
    <w:p w14:paraId="3CFF3EEC" w14:textId="77777777" w:rsidR="00B1739F" w:rsidRDefault="00B1739F" w:rsidP="00F74131">
      <w:pPr>
        <w:jc w:val="left"/>
      </w:pPr>
    </w:p>
    <w:p w14:paraId="3C73951B" w14:textId="7E7D3CFB" w:rsidR="00B1739F" w:rsidRDefault="00B1739F" w:rsidP="00F74131">
      <w:pPr>
        <w:jc w:val="left"/>
      </w:pPr>
      <w:r>
        <w:rPr>
          <w:rFonts w:hint="eastAsia"/>
        </w:rPr>
        <w:t>コレグラフと</w:t>
      </w:r>
      <w:r w:rsidR="00545FFE">
        <w:t>PEPPER</w:t>
      </w:r>
      <w:r>
        <w:rPr>
          <w:rFonts w:hint="eastAsia"/>
        </w:rPr>
        <w:t>を起動して、</w:t>
      </w:r>
      <w:r w:rsidR="00545FFE">
        <w:t>PEPPER</w:t>
      </w:r>
      <w:r>
        <w:rPr>
          <w:rFonts w:hint="eastAsia"/>
        </w:rPr>
        <w:t>に接続</w:t>
      </w:r>
    </w:p>
    <w:p w14:paraId="5B744D15" w14:textId="77777777" w:rsidR="00B1739F" w:rsidRDefault="00B1739F" w:rsidP="00F74131">
      <w:pPr>
        <w:jc w:val="left"/>
      </w:pPr>
    </w:p>
    <w:p w14:paraId="17BE08BB" w14:textId="579DA8F3" w:rsidR="00B1739F" w:rsidRDefault="00B1739F" w:rsidP="00F74131">
      <w:pPr>
        <w:jc w:val="left"/>
      </w:pPr>
      <w:r>
        <w:rPr>
          <w:rFonts w:hint="eastAsia"/>
        </w:rPr>
        <w:t>インストールしたいアプリをコレグラフで開く</w:t>
      </w:r>
    </w:p>
    <w:p w14:paraId="7061A933" w14:textId="77777777" w:rsidR="00B1739F" w:rsidRDefault="00B1739F" w:rsidP="00F74131">
      <w:pPr>
        <w:jc w:val="left"/>
      </w:pPr>
    </w:p>
    <w:p w14:paraId="0DD83012" w14:textId="778390BA" w:rsidR="002C1BB3" w:rsidRDefault="00CB3E11" w:rsidP="00B173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66543B" wp14:editId="6E7DB5EB">
                <wp:simplePos x="0" y="0"/>
                <wp:positionH relativeFrom="column">
                  <wp:posOffset>1676400</wp:posOffset>
                </wp:positionH>
                <wp:positionV relativeFrom="paragraph">
                  <wp:posOffset>2032000</wp:posOffset>
                </wp:positionV>
                <wp:extent cx="914400" cy="0"/>
                <wp:effectExtent l="50800" t="76200" r="76200" b="152400"/>
                <wp:wrapNone/>
                <wp:docPr id="85" name="直線コネクタ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5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pt,160pt" to="204pt,16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8987A1" wp14:editId="1A4DF89D">
                <wp:simplePos x="0" y="0"/>
                <wp:positionH relativeFrom="column">
                  <wp:posOffset>1600200</wp:posOffset>
                </wp:positionH>
                <wp:positionV relativeFrom="paragraph">
                  <wp:posOffset>1397000</wp:posOffset>
                </wp:positionV>
                <wp:extent cx="838200" cy="0"/>
                <wp:effectExtent l="50800" t="76200" r="76200" b="152400"/>
                <wp:wrapNone/>
                <wp:docPr id="84" name="直線コネクタ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4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10pt" to="192pt,11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5D3BEC" wp14:editId="3DCE0A93">
                <wp:simplePos x="0" y="0"/>
                <wp:positionH relativeFrom="column">
                  <wp:posOffset>1143000</wp:posOffset>
                </wp:positionH>
                <wp:positionV relativeFrom="paragraph">
                  <wp:posOffset>1905000</wp:posOffset>
                </wp:positionV>
                <wp:extent cx="1066800" cy="0"/>
                <wp:effectExtent l="50800" t="76200" r="76200" b="152400"/>
                <wp:wrapNone/>
                <wp:docPr id="83" name="直線コネクタ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3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150pt" to="174pt,15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4FD9D" wp14:editId="4F67261B">
                <wp:simplePos x="0" y="0"/>
                <wp:positionH relativeFrom="column">
                  <wp:posOffset>1143000</wp:posOffset>
                </wp:positionH>
                <wp:positionV relativeFrom="paragraph">
                  <wp:posOffset>1270000</wp:posOffset>
                </wp:positionV>
                <wp:extent cx="1066800" cy="0"/>
                <wp:effectExtent l="50800" t="76200" r="76200" b="152400"/>
                <wp:wrapNone/>
                <wp:docPr id="82" name="直線コネクタ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2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100pt" to="174pt,10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 w:rsidR="002C1BB3">
        <w:rPr>
          <w:rFonts w:hint="eastAsia"/>
          <w:noProof/>
        </w:rPr>
        <w:drawing>
          <wp:inline distT="0" distB="0" distL="0" distR="0" wp14:anchorId="5FEAEBD2" wp14:editId="79EF02E9">
            <wp:extent cx="1845108" cy="3241032"/>
            <wp:effectExtent l="0" t="0" r="9525" b="10795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インスコ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108" cy="3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9F">
        <w:rPr>
          <w:rFonts w:hint="eastAsia"/>
        </w:rPr>
        <w:t xml:space="preserve">　　　</w:t>
      </w:r>
      <w:r w:rsidR="00B1739F">
        <w:rPr>
          <w:rFonts w:hint="eastAsia"/>
          <w:noProof/>
        </w:rPr>
        <w:drawing>
          <wp:inline distT="0" distB="0" distL="0" distR="0" wp14:anchorId="0DA5E9C4" wp14:editId="135CEF2F">
            <wp:extent cx="1250065" cy="1041400"/>
            <wp:effectExtent l="0" t="0" r="0" b="0"/>
            <wp:docPr id="71" name="図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インスコ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" t="7146" r="83884" b="86359"/>
                    <a:stretch/>
                  </pic:blipFill>
                  <pic:spPr bwMode="auto">
                    <a:xfrm>
                      <a:off x="0" y="0"/>
                      <a:ext cx="1252592" cy="1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44215C23" w14:textId="77777777" w:rsidR="002C1BB3" w:rsidRDefault="002C1BB3" w:rsidP="00F74131">
      <w:pPr>
        <w:jc w:val="left"/>
      </w:pPr>
    </w:p>
    <w:p w14:paraId="4ED88E5E" w14:textId="55D737CE" w:rsidR="002C1BB3" w:rsidRDefault="00B1739F" w:rsidP="00F74131">
      <w:pPr>
        <w:jc w:val="left"/>
      </w:pPr>
      <w:r>
        <w:rPr>
          <w:rFonts w:hint="eastAsia"/>
        </w:rPr>
        <w:t>コレグラフの</w:t>
      </w:r>
      <w:r w:rsidR="00A1554B">
        <w:rPr>
          <w:rFonts w:hint="eastAsia"/>
        </w:rPr>
        <w:t>ロボットアプリケーションのウィンドウにある</w:t>
      </w:r>
    </w:p>
    <w:p w14:paraId="3C84BF11" w14:textId="77816BC5" w:rsidR="00A1554B" w:rsidRDefault="00A1554B" w:rsidP="00F74131">
      <w:pPr>
        <w:jc w:val="left"/>
      </w:pPr>
      <w:r>
        <w:t>“</w:t>
      </w:r>
      <w:r>
        <w:rPr>
          <w:rFonts w:hint="eastAsia"/>
        </w:rPr>
        <w:t>現在のプロジェクトをパッケージングしてロボットにインストール</w:t>
      </w:r>
      <w:r>
        <w:t>”</w:t>
      </w:r>
    </w:p>
    <w:p w14:paraId="3B104CA4" w14:textId="2385CBA1" w:rsidR="00A1554B" w:rsidRDefault="00A1554B" w:rsidP="00F74131">
      <w:pPr>
        <w:jc w:val="left"/>
      </w:pPr>
      <w:r>
        <w:rPr>
          <w:rFonts w:hint="eastAsia"/>
        </w:rPr>
        <w:t>ボタンをクリック</w:t>
      </w:r>
    </w:p>
    <w:p w14:paraId="5EE1A40C" w14:textId="77777777" w:rsidR="00A1554B" w:rsidRDefault="00A1554B" w:rsidP="00F74131">
      <w:pPr>
        <w:jc w:val="left"/>
      </w:pPr>
    </w:p>
    <w:p w14:paraId="115F41EB" w14:textId="308239C2" w:rsidR="00A1554B" w:rsidRDefault="00A1554B" w:rsidP="00F74131">
      <w:pPr>
        <w:jc w:val="left"/>
      </w:pPr>
      <w:r>
        <w:rPr>
          <w:rFonts w:hint="eastAsia"/>
        </w:rPr>
        <w:t>ロボットアプリケーションの一覧に、</w:t>
      </w:r>
    </w:p>
    <w:p w14:paraId="0EEE904F" w14:textId="1C4A17B0" w:rsidR="00A1554B" w:rsidRDefault="00A1554B" w:rsidP="00F74131">
      <w:pPr>
        <w:jc w:val="left"/>
      </w:pPr>
      <w:r>
        <w:rPr>
          <w:rFonts w:hint="eastAsia"/>
        </w:rPr>
        <w:t>開いていたアプリの名前が表示されれば、</w:t>
      </w:r>
    </w:p>
    <w:p w14:paraId="5726C13E" w14:textId="3C7007A2" w:rsidR="00A1554B" w:rsidRDefault="00A1554B" w:rsidP="00F74131">
      <w:pPr>
        <w:jc w:val="left"/>
      </w:pPr>
      <w:r>
        <w:rPr>
          <w:rFonts w:hint="eastAsia"/>
        </w:rPr>
        <w:t>無事インストール完了です。</w:t>
      </w:r>
    </w:p>
    <w:p w14:paraId="39B8D7D0" w14:textId="77777777" w:rsidR="002C1BB3" w:rsidRDefault="002C1BB3" w:rsidP="00F74131">
      <w:pPr>
        <w:jc w:val="left"/>
      </w:pPr>
    </w:p>
    <w:p w14:paraId="033C2606" w14:textId="77777777" w:rsidR="002C1BB3" w:rsidRDefault="002C1BB3" w:rsidP="00F74131">
      <w:pPr>
        <w:jc w:val="left"/>
      </w:pPr>
    </w:p>
    <w:p w14:paraId="7FF7B219" w14:textId="77777777" w:rsidR="00F74131" w:rsidRDefault="00F74131" w:rsidP="00E1555A">
      <w:pPr>
        <w:pStyle w:val="1"/>
      </w:pPr>
      <w:r>
        <w:br w:type="column"/>
      </w:r>
      <w:bookmarkStart w:id="18" w:name="_Toc310785739"/>
      <w:r>
        <w:rPr>
          <w:rFonts w:hint="eastAsia"/>
        </w:rPr>
        <w:lastRenderedPageBreak/>
        <w:t>アプリアンインストール方法</w:t>
      </w:r>
      <w:bookmarkEnd w:id="18"/>
    </w:p>
    <w:p w14:paraId="64DA9C50" w14:textId="77777777" w:rsidR="002C1BB3" w:rsidRDefault="002C1BB3" w:rsidP="00F74131">
      <w:pPr>
        <w:jc w:val="left"/>
      </w:pPr>
    </w:p>
    <w:p w14:paraId="31ABA60B" w14:textId="047543BF" w:rsidR="002C1BB3" w:rsidRDefault="00CB3E11" w:rsidP="00723B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321" wp14:editId="21B4BAF3">
                <wp:simplePos x="0" y="0"/>
                <wp:positionH relativeFrom="column">
                  <wp:posOffset>762000</wp:posOffset>
                </wp:positionH>
                <wp:positionV relativeFrom="paragraph">
                  <wp:posOffset>1978660</wp:posOffset>
                </wp:positionV>
                <wp:extent cx="1676400" cy="0"/>
                <wp:effectExtent l="50800" t="76200" r="76200" b="152400"/>
                <wp:wrapNone/>
                <wp:docPr id="88" name="直線コネクタ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8" o:spid="_x0000_s1026" style="position:absolute;left:0;text-align:lef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155.8pt" to="192pt,15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ABDFF2" wp14:editId="4DCA2C12">
                <wp:simplePos x="0" y="0"/>
                <wp:positionH relativeFrom="column">
                  <wp:posOffset>762000</wp:posOffset>
                </wp:positionH>
                <wp:positionV relativeFrom="paragraph">
                  <wp:posOffset>1905000</wp:posOffset>
                </wp:positionV>
                <wp:extent cx="1676400" cy="0"/>
                <wp:effectExtent l="50800" t="76200" r="76200" b="152400"/>
                <wp:wrapNone/>
                <wp:docPr id="87" name="直線コネクタ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ln w="127000" cmpd="sng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コネクタ 87" o:spid="_x0000_s1026" style="position:absolute;left:0;text-align:lef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150pt" to="192pt,15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" strokecolor="#4f81bd [3204]" strokeweight="10pt">
                <v:shadow on="t" opacity="22937f" mv:blur="40000f" origin=",.5" offset="0,23000emu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223E9F8" wp14:editId="6C78F124">
            <wp:extent cx="3416300" cy="2019300"/>
            <wp:effectExtent l="0" t="0" r="12700" b="12700"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アンインスト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B47">
        <w:rPr>
          <w:rFonts w:hint="eastAsia"/>
        </w:rPr>
        <w:t xml:space="preserve">　　</w:t>
      </w:r>
      <w:r w:rsidR="00A1554B">
        <w:rPr>
          <w:rFonts w:hint="eastAsia"/>
          <w:noProof/>
        </w:rPr>
        <w:drawing>
          <wp:inline distT="0" distB="0" distL="0" distR="0" wp14:anchorId="18E856AE" wp14:editId="7D7C6DE9">
            <wp:extent cx="949796" cy="757213"/>
            <wp:effectExtent l="0" t="0" r="0" b="508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アプリアンインスト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9" r="61037" b="73059"/>
                    <a:stretch/>
                  </pic:blipFill>
                  <pic:spPr bwMode="auto">
                    <a:xfrm>
                      <a:off x="0" y="0"/>
                      <a:ext cx="951209" cy="7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210DCCF0" w14:textId="4796EFAB" w:rsidR="002C1BB3" w:rsidRDefault="002C1BB3" w:rsidP="00F74131">
      <w:pPr>
        <w:jc w:val="left"/>
      </w:pPr>
    </w:p>
    <w:p w14:paraId="78B0E9BD" w14:textId="77777777" w:rsidR="00723B47" w:rsidRDefault="00723B47" w:rsidP="00F74131">
      <w:pPr>
        <w:jc w:val="left"/>
      </w:pPr>
    </w:p>
    <w:p w14:paraId="6DA84EAF" w14:textId="37C9DB52" w:rsidR="00B37AAD" w:rsidRDefault="00A1554B" w:rsidP="00CA1A7B">
      <w:pPr>
        <w:jc w:val="left"/>
      </w:pPr>
      <w:r>
        <w:rPr>
          <w:rFonts w:hint="eastAsia"/>
        </w:rPr>
        <w:t>コレグラフのロボットアプリケーションにある</w:t>
      </w:r>
    </w:p>
    <w:p w14:paraId="55EFB314" w14:textId="7046217E" w:rsidR="00A1554B" w:rsidRDefault="00A1554B" w:rsidP="00CA1A7B">
      <w:pPr>
        <w:jc w:val="left"/>
      </w:pPr>
      <w:r>
        <w:rPr>
          <w:rFonts w:hint="eastAsia"/>
        </w:rPr>
        <w:t>アンインストールしたいアプリケーションを選択</w:t>
      </w:r>
    </w:p>
    <w:p w14:paraId="4D7FCAE5" w14:textId="77777777" w:rsidR="00A1554B" w:rsidRDefault="00A1554B" w:rsidP="00CA1A7B">
      <w:pPr>
        <w:jc w:val="left"/>
      </w:pPr>
    </w:p>
    <w:p w14:paraId="574FBD68" w14:textId="768FE918" w:rsidR="00723B47" w:rsidRDefault="00723B47" w:rsidP="00CA1A7B">
      <w:pPr>
        <w:jc w:val="left"/>
      </w:pPr>
      <w:r>
        <w:rPr>
          <w:rFonts w:hint="eastAsia"/>
        </w:rPr>
        <w:t>“選択したアプリケーションをロボットから削除“をクリック</w:t>
      </w:r>
    </w:p>
    <w:p w14:paraId="09EE3CE0" w14:textId="77777777" w:rsidR="00723B47" w:rsidRDefault="00723B47" w:rsidP="00CA1A7B">
      <w:pPr>
        <w:jc w:val="left"/>
      </w:pPr>
    </w:p>
    <w:p w14:paraId="7F46AC09" w14:textId="77777777" w:rsidR="00723B47" w:rsidRDefault="00723B47" w:rsidP="00723B47">
      <w:pPr>
        <w:jc w:val="left"/>
      </w:pPr>
      <w:r>
        <w:rPr>
          <w:rFonts w:hint="eastAsia"/>
        </w:rPr>
        <w:t>ロボットアプリケーションの一覧に、</w:t>
      </w:r>
    </w:p>
    <w:p w14:paraId="5542D94B" w14:textId="2D974135" w:rsidR="00723B47" w:rsidRDefault="00723B47" w:rsidP="00723B47">
      <w:pPr>
        <w:jc w:val="left"/>
      </w:pPr>
      <w:r>
        <w:rPr>
          <w:rFonts w:hint="eastAsia"/>
        </w:rPr>
        <w:t>選択していたアプリの名前がなくなれば、</w:t>
      </w:r>
    </w:p>
    <w:p w14:paraId="0096EE30" w14:textId="1EAD4807" w:rsidR="00723B47" w:rsidRDefault="00723B47" w:rsidP="00723B47">
      <w:pPr>
        <w:jc w:val="left"/>
      </w:pPr>
      <w:r>
        <w:rPr>
          <w:rFonts w:hint="eastAsia"/>
        </w:rPr>
        <w:t>無事アンインストール完了です。</w:t>
      </w:r>
    </w:p>
    <w:p w14:paraId="13A21A4B" w14:textId="77777777" w:rsidR="00723B47" w:rsidRDefault="00723B47" w:rsidP="00CA1A7B">
      <w:pPr>
        <w:jc w:val="left"/>
      </w:pPr>
    </w:p>
    <w:p w14:paraId="29221E3E" w14:textId="77777777" w:rsidR="00723B47" w:rsidRDefault="00723B47" w:rsidP="00CA1A7B">
      <w:pPr>
        <w:jc w:val="left"/>
      </w:pPr>
    </w:p>
    <w:p w14:paraId="3A97913A" w14:textId="77777777" w:rsidR="00A1554B" w:rsidRDefault="00A1554B" w:rsidP="00CA1A7B">
      <w:pPr>
        <w:jc w:val="left"/>
      </w:pPr>
    </w:p>
    <w:p w14:paraId="28D1C35A" w14:textId="77777777" w:rsidR="00CA1A7B" w:rsidRDefault="00CA1A7B" w:rsidP="00CA1A7B">
      <w:pPr>
        <w:jc w:val="left"/>
      </w:pPr>
    </w:p>
    <w:p w14:paraId="12402E36" w14:textId="3B2755C7" w:rsidR="00CA1A7B" w:rsidRDefault="00CA1A7B" w:rsidP="00CA1A7B">
      <w:pPr>
        <w:jc w:val="left"/>
      </w:pPr>
    </w:p>
    <w:p w14:paraId="43399147" w14:textId="2758E724" w:rsidR="00CA1A7B" w:rsidRDefault="00CA1A7B" w:rsidP="00CA1A7B">
      <w:pPr>
        <w:jc w:val="left"/>
      </w:pPr>
    </w:p>
    <w:p w14:paraId="4CA10B59" w14:textId="1989AECC" w:rsidR="00527D4F" w:rsidRPr="00527D4F" w:rsidRDefault="00527D4F" w:rsidP="00527D4F">
      <w:pPr>
        <w:jc w:val="right"/>
        <w:rPr>
          <w:rFonts w:asciiTheme="majorEastAsia" w:eastAsiaTheme="majorEastAsia" w:hAnsiTheme="majorEastAsia" w:cs="Times New Roman"/>
          <w:kern w:val="0"/>
          <w:sz w:val="20"/>
          <w:szCs w:val="20"/>
        </w:rPr>
      </w:pPr>
      <w:r>
        <w:tab/>
      </w:r>
      <w:r w:rsidR="00312389">
        <w:rPr>
          <w:rFonts w:asciiTheme="majorEastAsia" w:eastAsiaTheme="majorEastAsia" w:hAnsiTheme="majorEastAsia" w:cs="Libian SC Regular"/>
          <w:kern w:val="0"/>
          <w:sz w:val="18"/>
          <w:szCs w:val="20"/>
        </w:rPr>
        <w:t>以上、『</w:t>
      </w:r>
      <w:r w:rsidR="00324C52">
        <w:rPr>
          <w:rFonts w:asciiTheme="majorEastAsia" w:eastAsiaTheme="majorEastAsia" w:hAnsiTheme="majorEastAsia" w:cs="Libian SC Regular" w:hint="eastAsia"/>
          <w:kern w:val="0"/>
          <w:sz w:val="18"/>
          <w:szCs w:val="20"/>
        </w:rPr>
        <w:t>Choregraphe簡易説明書</w:t>
      </w:r>
      <w:r w:rsidRPr="00527D4F">
        <w:rPr>
          <w:rFonts w:asciiTheme="majorEastAsia" w:eastAsiaTheme="majorEastAsia" w:hAnsiTheme="majorEastAsia" w:cs="Libian SC Regular"/>
          <w:kern w:val="0"/>
          <w:sz w:val="18"/>
          <w:szCs w:val="20"/>
        </w:rPr>
        <w:t>』</w:t>
      </w:r>
      <w:r w:rsidRPr="00527D4F">
        <w:rPr>
          <w:rFonts w:asciiTheme="majorEastAsia" w:eastAsiaTheme="majorEastAsia" w:hAnsiTheme="majorEastAsia" w:cs="Lantinghei SC Extralight"/>
          <w:kern w:val="0"/>
          <w:sz w:val="18"/>
          <w:szCs w:val="20"/>
        </w:rPr>
        <w:t>終</w:t>
      </w:r>
      <w:r w:rsidRPr="00527D4F">
        <w:rPr>
          <w:rFonts w:asciiTheme="majorEastAsia" w:eastAsiaTheme="majorEastAsia" w:hAnsiTheme="majorEastAsia" w:cs="Libian SC Regular"/>
          <w:kern w:val="0"/>
          <w:sz w:val="18"/>
          <w:szCs w:val="20"/>
        </w:rPr>
        <w:t>了</w:t>
      </w:r>
    </w:p>
    <w:p w14:paraId="593D3B4F" w14:textId="77777777" w:rsidR="00527D4F" w:rsidRDefault="00527D4F" w:rsidP="00527D4F">
      <w:pPr>
        <w:tabs>
          <w:tab w:val="left" w:pos="7780"/>
        </w:tabs>
      </w:pPr>
      <w:r>
        <w:br w:type="page"/>
      </w:r>
    </w:p>
    <w:p w14:paraId="1D1927B5" w14:textId="52FE38AC" w:rsidR="00D92C1C" w:rsidRDefault="00D92C1C" w:rsidP="00527D4F">
      <w:pPr>
        <w:tabs>
          <w:tab w:val="left" w:pos="7780"/>
        </w:tabs>
        <w:jc w:val="center"/>
      </w:pPr>
    </w:p>
    <w:p w14:paraId="691514B5" w14:textId="77777777" w:rsidR="00527D4F" w:rsidRDefault="00527D4F" w:rsidP="00527D4F">
      <w:pPr>
        <w:tabs>
          <w:tab w:val="left" w:pos="7780"/>
        </w:tabs>
        <w:jc w:val="center"/>
      </w:pPr>
    </w:p>
    <w:p w14:paraId="68C8484E" w14:textId="77777777" w:rsidR="00527D4F" w:rsidRDefault="00527D4F" w:rsidP="00527D4F">
      <w:pPr>
        <w:tabs>
          <w:tab w:val="left" w:pos="7780"/>
        </w:tabs>
        <w:jc w:val="center"/>
      </w:pPr>
    </w:p>
    <w:p w14:paraId="668ACF65" w14:textId="77777777" w:rsidR="00527D4F" w:rsidRDefault="00527D4F" w:rsidP="00527D4F">
      <w:pPr>
        <w:tabs>
          <w:tab w:val="left" w:pos="7780"/>
        </w:tabs>
        <w:jc w:val="center"/>
      </w:pPr>
    </w:p>
    <w:p w14:paraId="76434794" w14:textId="77777777" w:rsidR="00527D4F" w:rsidRDefault="00527D4F" w:rsidP="00527D4F">
      <w:pPr>
        <w:tabs>
          <w:tab w:val="left" w:pos="7780"/>
        </w:tabs>
        <w:jc w:val="center"/>
      </w:pPr>
    </w:p>
    <w:p w14:paraId="0E1DFC91" w14:textId="77777777" w:rsidR="00527D4F" w:rsidRDefault="00527D4F" w:rsidP="00527D4F">
      <w:pPr>
        <w:tabs>
          <w:tab w:val="left" w:pos="7780"/>
        </w:tabs>
        <w:jc w:val="center"/>
      </w:pPr>
    </w:p>
    <w:p w14:paraId="2F6F0DA2" w14:textId="77777777" w:rsidR="00527D4F" w:rsidRDefault="00527D4F" w:rsidP="00527D4F">
      <w:pPr>
        <w:tabs>
          <w:tab w:val="left" w:pos="7780"/>
        </w:tabs>
        <w:jc w:val="center"/>
      </w:pPr>
    </w:p>
    <w:p w14:paraId="526ADA37" w14:textId="77777777" w:rsidR="00527D4F" w:rsidRDefault="00527D4F" w:rsidP="00527D4F">
      <w:pPr>
        <w:tabs>
          <w:tab w:val="left" w:pos="7780"/>
        </w:tabs>
        <w:jc w:val="center"/>
      </w:pPr>
    </w:p>
    <w:p w14:paraId="68424C11" w14:textId="77777777" w:rsidR="00527D4F" w:rsidRDefault="00527D4F" w:rsidP="00527D4F">
      <w:pPr>
        <w:tabs>
          <w:tab w:val="left" w:pos="7780"/>
        </w:tabs>
        <w:jc w:val="center"/>
      </w:pPr>
    </w:p>
    <w:p w14:paraId="526D0B15" w14:textId="77777777" w:rsidR="00527D4F" w:rsidRDefault="00527D4F" w:rsidP="00527D4F">
      <w:pPr>
        <w:tabs>
          <w:tab w:val="left" w:pos="7780"/>
        </w:tabs>
        <w:jc w:val="center"/>
      </w:pPr>
    </w:p>
    <w:p w14:paraId="3C4EF57A" w14:textId="77777777" w:rsidR="00527D4F" w:rsidRDefault="00527D4F" w:rsidP="00527D4F">
      <w:pPr>
        <w:tabs>
          <w:tab w:val="left" w:pos="7780"/>
        </w:tabs>
        <w:jc w:val="center"/>
      </w:pPr>
    </w:p>
    <w:p w14:paraId="3C2C22C9" w14:textId="77777777" w:rsidR="00527D4F" w:rsidRDefault="00527D4F" w:rsidP="00527D4F">
      <w:pPr>
        <w:tabs>
          <w:tab w:val="left" w:pos="7780"/>
        </w:tabs>
        <w:jc w:val="center"/>
      </w:pPr>
    </w:p>
    <w:p w14:paraId="043F4E38" w14:textId="77777777" w:rsidR="00527D4F" w:rsidRDefault="00527D4F" w:rsidP="00527D4F">
      <w:pPr>
        <w:tabs>
          <w:tab w:val="left" w:pos="7780"/>
        </w:tabs>
        <w:jc w:val="center"/>
      </w:pPr>
    </w:p>
    <w:p w14:paraId="0BA85B9E" w14:textId="77777777" w:rsidR="00527D4F" w:rsidRDefault="00527D4F" w:rsidP="00527D4F">
      <w:pPr>
        <w:tabs>
          <w:tab w:val="left" w:pos="7780"/>
        </w:tabs>
        <w:jc w:val="center"/>
      </w:pPr>
    </w:p>
    <w:p w14:paraId="54CF6263" w14:textId="77777777" w:rsidR="00527D4F" w:rsidRPr="00527D4F" w:rsidRDefault="00527D4F" w:rsidP="00527D4F">
      <w:pPr>
        <w:tabs>
          <w:tab w:val="left" w:pos="7780"/>
        </w:tabs>
        <w:jc w:val="center"/>
      </w:pPr>
      <w:r>
        <w:rPr>
          <w:noProof/>
        </w:rPr>
        <w:drawing>
          <wp:inline distT="0" distB="0" distL="0" distR="0" wp14:anchorId="39E7FC4C" wp14:editId="13C6B931">
            <wp:extent cx="3213100" cy="812800"/>
            <wp:effectExtent l="0" t="0" r="1270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sourcingTechnology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D4F" w:rsidRPr="00527D4F" w:rsidSect="007B713E">
      <w:headerReference w:type="default" r:id="rId60"/>
      <w:footerReference w:type="default" r:id="rId61"/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0310C5" w14:textId="77777777" w:rsidR="00805A09" w:rsidRDefault="00805A09" w:rsidP="00D92C1C">
      <w:r>
        <w:separator/>
      </w:r>
    </w:p>
  </w:endnote>
  <w:endnote w:type="continuationSeparator" w:id="0">
    <w:p w14:paraId="72512045" w14:textId="77777777" w:rsidR="00805A09" w:rsidRDefault="00805A09" w:rsidP="00D92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ヒラギノ角ゴ ProN W3">
    <w:charset w:val="80"/>
    <w:family w:val="auto"/>
    <w:pitch w:val="variable"/>
    <w:sig w:usb0="E00002FF" w:usb1="7AC7FFFF" w:usb2="00000012" w:usb3="00000000" w:csb0="0002000D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ian SC Regular">
    <w:charset w:val="86"/>
    <w:family w:val="auto"/>
    <w:pitch w:val="variable"/>
    <w:sig w:usb0="80000287" w:usb1="280F3C52" w:usb2="00000016" w:usb3="00000000" w:csb0="0004001F" w:csb1="00000000"/>
  </w:font>
  <w:font w:name="Lantinghei SC Extralight">
    <w:panose1 w:val="02000000000000000000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81C20" w14:textId="579D0CCE" w:rsidR="00545FFE" w:rsidRDefault="00545FFE" w:rsidP="00527D4F">
    <w:pPr>
      <w:widowControl/>
      <w:ind w:rightChars="-416" w:right="-998"/>
      <w:jc w:val="right"/>
      <w:rPr>
        <w:rFonts w:ascii="Times" w:eastAsia="Times New Roman" w:hAnsi="Times" w:cs="Times New Roman"/>
        <w:kern w:val="0"/>
        <w:sz w:val="20"/>
        <w:szCs w:val="20"/>
      </w:rPr>
    </w:pPr>
    <w:r w:rsidRPr="00527D4F">
      <w:rPr>
        <w:rFonts w:ascii="Times" w:eastAsia="Times New Roman" w:hAnsi="Times" w:cs="Times New Roman"/>
        <w:kern w:val="0"/>
        <w:sz w:val="20"/>
        <w:szCs w:val="20"/>
      </w:rPr>
      <w:t>C</w:t>
    </w:r>
    <w:r>
      <w:rPr>
        <w:rFonts w:ascii="Times" w:eastAsia="Times New Roman" w:hAnsi="Times" w:cs="Times New Roman"/>
        <w:kern w:val="0"/>
        <w:sz w:val="20"/>
        <w:szCs w:val="20"/>
      </w:rPr>
      <w:t>opyright 2017</w:t>
    </w:r>
    <w:r w:rsidRPr="00527D4F">
      <w:rPr>
        <w:rFonts w:ascii="Times" w:eastAsia="Times New Roman" w:hAnsi="Times" w:cs="Times New Roman"/>
        <w:kern w:val="0"/>
        <w:sz w:val="20"/>
        <w:szCs w:val="20"/>
      </w:rPr>
      <w:t xml:space="preserve"> </w:t>
    </w:r>
    <w:proofErr w:type="spellStart"/>
    <w:r>
      <w:rPr>
        <w:rFonts w:ascii="Times" w:eastAsia="Times New Roman" w:hAnsi="Times" w:cs="Times New Roman" w:hint="eastAsia"/>
        <w:kern w:val="0"/>
        <w:sz w:val="20"/>
        <w:szCs w:val="20"/>
      </w:rPr>
      <w:t>Out-</w:t>
    </w:r>
    <w:proofErr w:type="gramStart"/>
    <w:r>
      <w:rPr>
        <w:rFonts w:ascii="Times" w:eastAsia="Times New Roman" w:hAnsi="Times" w:cs="Times New Roman" w:hint="eastAsia"/>
        <w:kern w:val="0"/>
        <w:sz w:val="20"/>
        <w:szCs w:val="20"/>
      </w:rPr>
      <w:t>sourcing!Technology</w:t>
    </w:r>
    <w:proofErr w:type="spellEnd"/>
    <w:proofErr w:type="gramEnd"/>
    <w:r>
      <w:rPr>
        <w:rFonts w:ascii="Libian SC Regular" w:eastAsia="Times New Roman" w:hAnsi="Libian SC Regular" w:cs="Libian SC Regular"/>
        <w:kern w:val="0"/>
        <w:sz w:val="20"/>
        <w:szCs w:val="20"/>
      </w:rPr>
      <w:t xml:space="preserve"> </w:t>
    </w:r>
    <w:r w:rsidRPr="00527D4F">
      <w:rPr>
        <w:rFonts w:ascii="Times" w:eastAsia="Times New Roman" w:hAnsi="Times" w:cs="Times New Roman"/>
        <w:kern w:val="0"/>
        <w:sz w:val="20"/>
        <w:szCs w:val="20"/>
      </w:rPr>
      <w:t>LIMITED</w:t>
    </w:r>
  </w:p>
  <w:p w14:paraId="411BCCE5" w14:textId="77777777" w:rsidR="00545FFE" w:rsidRPr="00527D4F" w:rsidRDefault="00545FFE" w:rsidP="00527D4F">
    <w:pPr>
      <w:widowControl/>
      <w:ind w:rightChars="-298" w:right="-715"/>
      <w:jc w:val="center"/>
      <w:rPr>
        <w:rFonts w:ascii="Times" w:eastAsia="Times New Roman" w:hAnsi="Times" w:cs="Times New Roman"/>
        <w:kern w:val="0"/>
        <w:sz w:val="20"/>
        <w:szCs w:val="20"/>
      </w:rPr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B704A6">
      <w:rPr>
        <w:rStyle w:val="a9"/>
        <w:noProof/>
      </w:rPr>
      <w:t>23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699EC3" w14:textId="77777777" w:rsidR="00805A09" w:rsidRDefault="00805A09" w:rsidP="00D92C1C">
      <w:r>
        <w:separator/>
      </w:r>
    </w:p>
  </w:footnote>
  <w:footnote w:type="continuationSeparator" w:id="0">
    <w:p w14:paraId="6B724B1B" w14:textId="77777777" w:rsidR="00805A09" w:rsidRDefault="00805A09" w:rsidP="00D92C1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B1B3A" w14:textId="43B2540B" w:rsidR="00545FFE" w:rsidRDefault="00545FFE">
    <w:pPr>
      <w:pStyle w:val="a3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7432E8E" wp14:editId="775DE057">
          <wp:simplePos x="0" y="0"/>
          <wp:positionH relativeFrom="column">
            <wp:posOffset>4229100</wp:posOffset>
          </wp:positionH>
          <wp:positionV relativeFrom="paragraph">
            <wp:posOffset>-41910</wp:posOffset>
          </wp:positionV>
          <wp:extent cx="1853091" cy="468766"/>
          <wp:effectExtent l="0" t="0" r="127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utsourcingTechnolog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3091" cy="468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Choregraphe</w:t>
    </w:r>
    <w:r>
      <w:rPr>
        <w:rFonts w:hint="eastAsia"/>
      </w:rPr>
      <w:t>簡易説明書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A4005"/>
    <w:multiLevelType w:val="hybridMultilevel"/>
    <w:tmpl w:val="D6425034"/>
    <w:lvl w:ilvl="0" w:tplc="F1BC4E86">
      <w:start w:val="2"/>
      <w:numFmt w:val="bullet"/>
      <w:lvlText w:val="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2530F58"/>
    <w:multiLevelType w:val="hybridMultilevel"/>
    <w:tmpl w:val="B4DE5F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35CF77F7"/>
    <w:multiLevelType w:val="hybridMultilevel"/>
    <w:tmpl w:val="2F94B3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421567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4E54BAD"/>
    <w:multiLevelType w:val="hybridMultilevel"/>
    <w:tmpl w:val="D540B7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ACB1F6A"/>
    <w:multiLevelType w:val="hybridMultilevel"/>
    <w:tmpl w:val="C3B23856"/>
    <w:lvl w:ilvl="0" w:tplc="73B206A2">
      <w:start w:val="1"/>
      <w:numFmt w:val="bullet"/>
      <w:lvlText w:val="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0586382"/>
    <w:multiLevelType w:val="hybridMultilevel"/>
    <w:tmpl w:val="7FB8314C"/>
    <w:lvl w:ilvl="0" w:tplc="588088B2">
      <w:start w:val="3"/>
      <w:numFmt w:val="bullet"/>
      <w:lvlText w:val="−"/>
      <w:lvlJc w:val="left"/>
      <w:pPr>
        <w:ind w:left="840" w:hanging="840"/>
      </w:pPr>
      <w:rPr>
        <w:rFonts w:ascii="ＭＳ ゴシック" w:eastAsia="ＭＳ ゴシック" w:hAnsi="ＭＳ ゴシック" w:cstheme="maj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C3325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76D23549"/>
    <w:multiLevelType w:val="hybridMultilevel"/>
    <w:tmpl w:val="B7E434B8"/>
    <w:lvl w:ilvl="0" w:tplc="4588C65E">
      <w:start w:val="1"/>
      <w:numFmt w:val="bullet"/>
      <w:lvlText w:val="★"/>
      <w:lvlJc w:val="left"/>
      <w:pPr>
        <w:ind w:left="480" w:hanging="48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proofState w:spelling="clean" w:grammar="clean"/>
  <w:attachedTemplate r:id="rId1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389"/>
    <w:rsid w:val="000468A4"/>
    <w:rsid w:val="0007472A"/>
    <w:rsid w:val="000A05D3"/>
    <w:rsid w:val="000A5AEA"/>
    <w:rsid w:val="000B016F"/>
    <w:rsid w:val="000D160D"/>
    <w:rsid w:val="00146023"/>
    <w:rsid w:val="001B59E4"/>
    <w:rsid w:val="001D3B21"/>
    <w:rsid w:val="001E4735"/>
    <w:rsid w:val="00242CBD"/>
    <w:rsid w:val="00270B3A"/>
    <w:rsid w:val="002C0B23"/>
    <w:rsid w:val="002C1BB3"/>
    <w:rsid w:val="002D30AE"/>
    <w:rsid w:val="003059E8"/>
    <w:rsid w:val="00312389"/>
    <w:rsid w:val="0031275D"/>
    <w:rsid w:val="00324578"/>
    <w:rsid w:val="00324C52"/>
    <w:rsid w:val="00377E5C"/>
    <w:rsid w:val="00393E33"/>
    <w:rsid w:val="003E7EBC"/>
    <w:rsid w:val="003F0FCC"/>
    <w:rsid w:val="003F5D54"/>
    <w:rsid w:val="004068EE"/>
    <w:rsid w:val="0042138D"/>
    <w:rsid w:val="00447824"/>
    <w:rsid w:val="00485C71"/>
    <w:rsid w:val="00491BD3"/>
    <w:rsid w:val="004A0686"/>
    <w:rsid w:val="004B42D2"/>
    <w:rsid w:val="00517D18"/>
    <w:rsid w:val="00527D4F"/>
    <w:rsid w:val="00545FFE"/>
    <w:rsid w:val="00572218"/>
    <w:rsid w:val="005A356B"/>
    <w:rsid w:val="005B3087"/>
    <w:rsid w:val="005D1C1F"/>
    <w:rsid w:val="005E21A3"/>
    <w:rsid w:val="00625027"/>
    <w:rsid w:val="006263B0"/>
    <w:rsid w:val="00634AC3"/>
    <w:rsid w:val="006824B3"/>
    <w:rsid w:val="006D0CDF"/>
    <w:rsid w:val="006D5985"/>
    <w:rsid w:val="006E6916"/>
    <w:rsid w:val="00703ED4"/>
    <w:rsid w:val="00723B47"/>
    <w:rsid w:val="00731409"/>
    <w:rsid w:val="00756310"/>
    <w:rsid w:val="007631F8"/>
    <w:rsid w:val="007B713E"/>
    <w:rsid w:val="007C795C"/>
    <w:rsid w:val="00800888"/>
    <w:rsid w:val="00805A09"/>
    <w:rsid w:val="008202E3"/>
    <w:rsid w:val="008838DC"/>
    <w:rsid w:val="00897098"/>
    <w:rsid w:val="00921085"/>
    <w:rsid w:val="0094296F"/>
    <w:rsid w:val="009516ED"/>
    <w:rsid w:val="00977802"/>
    <w:rsid w:val="0099308E"/>
    <w:rsid w:val="00993C1A"/>
    <w:rsid w:val="009E2EB3"/>
    <w:rsid w:val="009E7EDA"/>
    <w:rsid w:val="00A1554B"/>
    <w:rsid w:val="00A235C9"/>
    <w:rsid w:val="00A27EEC"/>
    <w:rsid w:val="00A86F5B"/>
    <w:rsid w:val="00AC3CA3"/>
    <w:rsid w:val="00B1287F"/>
    <w:rsid w:val="00B1739F"/>
    <w:rsid w:val="00B264EA"/>
    <w:rsid w:val="00B32793"/>
    <w:rsid w:val="00B37AAD"/>
    <w:rsid w:val="00B704A6"/>
    <w:rsid w:val="00BA01F5"/>
    <w:rsid w:val="00BB57BC"/>
    <w:rsid w:val="00BB75BE"/>
    <w:rsid w:val="00BE0566"/>
    <w:rsid w:val="00BE3D52"/>
    <w:rsid w:val="00BF0510"/>
    <w:rsid w:val="00BF155A"/>
    <w:rsid w:val="00BF3BE8"/>
    <w:rsid w:val="00C5342E"/>
    <w:rsid w:val="00C82A85"/>
    <w:rsid w:val="00C83D4E"/>
    <w:rsid w:val="00CA1A7B"/>
    <w:rsid w:val="00CB3E11"/>
    <w:rsid w:val="00CF7CDF"/>
    <w:rsid w:val="00D00E3D"/>
    <w:rsid w:val="00D01270"/>
    <w:rsid w:val="00D43FEB"/>
    <w:rsid w:val="00D53107"/>
    <w:rsid w:val="00D92C1C"/>
    <w:rsid w:val="00DE1EA3"/>
    <w:rsid w:val="00E1555A"/>
    <w:rsid w:val="00E24302"/>
    <w:rsid w:val="00E26904"/>
    <w:rsid w:val="00E3371E"/>
    <w:rsid w:val="00E5598B"/>
    <w:rsid w:val="00E55BF3"/>
    <w:rsid w:val="00E72B39"/>
    <w:rsid w:val="00E9188A"/>
    <w:rsid w:val="00F052B8"/>
    <w:rsid w:val="00F153B8"/>
    <w:rsid w:val="00F27EC0"/>
    <w:rsid w:val="00F74131"/>
    <w:rsid w:val="00FB1FAA"/>
    <w:rsid w:val="00FD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49C638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2C1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B59E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C1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92C1C"/>
  </w:style>
  <w:style w:type="paragraph" w:styleId="a5">
    <w:name w:val="footer"/>
    <w:basedOn w:val="a"/>
    <w:link w:val="a6"/>
    <w:uiPriority w:val="99"/>
    <w:unhideWhenUsed/>
    <w:rsid w:val="00D92C1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92C1C"/>
  </w:style>
  <w:style w:type="paragraph" w:styleId="a7">
    <w:name w:val="Balloon Text"/>
    <w:basedOn w:val="a"/>
    <w:link w:val="a8"/>
    <w:uiPriority w:val="99"/>
    <w:semiHidden/>
    <w:unhideWhenUsed/>
    <w:rsid w:val="00D92C1C"/>
    <w:rPr>
      <w:rFonts w:ascii="ヒラギノ角ゴ ProN W3" w:eastAsia="ヒラギノ角ゴ ProN W3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D92C1C"/>
    <w:rPr>
      <w:rFonts w:ascii="ヒラギノ角ゴ ProN W3" w:eastAsia="ヒラギノ角ゴ ProN W3"/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D92C1C"/>
  </w:style>
  <w:style w:type="paragraph" w:styleId="aa">
    <w:name w:val="Title"/>
    <w:basedOn w:val="a"/>
    <w:next w:val="a"/>
    <w:link w:val="ab"/>
    <w:uiPriority w:val="10"/>
    <w:qFormat/>
    <w:rsid w:val="00D92C1C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b">
    <w:name w:val="表題 (文字)"/>
    <w:basedOn w:val="a0"/>
    <w:link w:val="aa"/>
    <w:uiPriority w:val="10"/>
    <w:rsid w:val="00D92C1C"/>
    <w:rPr>
      <w:rFonts w:asciiTheme="majorHAnsi" w:eastAsia="ＭＳ ゴシック" w:hAnsiTheme="majorHAnsi" w:cstheme="majorBidi"/>
      <w:sz w:val="32"/>
      <w:szCs w:val="32"/>
    </w:rPr>
  </w:style>
  <w:style w:type="paragraph" w:styleId="ac">
    <w:name w:val="Date"/>
    <w:basedOn w:val="a"/>
    <w:next w:val="a"/>
    <w:link w:val="ad"/>
    <w:uiPriority w:val="99"/>
    <w:unhideWhenUsed/>
    <w:rsid w:val="00D92C1C"/>
  </w:style>
  <w:style w:type="character" w:customStyle="1" w:styleId="ad">
    <w:name w:val="日付 (文字)"/>
    <w:basedOn w:val="a0"/>
    <w:link w:val="ac"/>
    <w:uiPriority w:val="99"/>
    <w:rsid w:val="00D92C1C"/>
  </w:style>
  <w:style w:type="character" w:customStyle="1" w:styleId="10">
    <w:name w:val="見出し 1 (文字)"/>
    <w:basedOn w:val="a0"/>
    <w:link w:val="1"/>
    <w:uiPriority w:val="9"/>
    <w:rsid w:val="00D92C1C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D92C1C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D92C1C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D92C1C"/>
    <w:pPr>
      <w:ind w:left="240"/>
      <w:jc w:val="left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D92C1C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D92C1C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92C1C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92C1C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92C1C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92C1C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92C1C"/>
    <w:pPr>
      <w:ind w:left="1920"/>
      <w:jc w:val="left"/>
    </w:pPr>
    <w:rPr>
      <w:sz w:val="20"/>
      <w:szCs w:val="20"/>
    </w:rPr>
  </w:style>
  <w:style w:type="paragraph" w:styleId="af">
    <w:name w:val="List Paragraph"/>
    <w:basedOn w:val="a"/>
    <w:uiPriority w:val="34"/>
    <w:qFormat/>
    <w:rsid w:val="00D92C1C"/>
    <w:pPr>
      <w:ind w:leftChars="400" w:left="960"/>
    </w:pPr>
  </w:style>
  <w:style w:type="table" w:styleId="af0">
    <w:name w:val="Table Grid"/>
    <w:basedOn w:val="a1"/>
    <w:uiPriority w:val="59"/>
    <w:rsid w:val="003123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見出し 2 (文字)"/>
    <w:basedOn w:val="a0"/>
    <w:link w:val="2"/>
    <w:uiPriority w:val="9"/>
    <w:rsid w:val="001B59E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jp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tiff"/><Relationship Id="rId12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anzai:Library:Application%20Support:Microsoft:Office:&#12518;&#12540;&#12469;&#12441;&#12540;%20&#12486;&#12531;&#12501;&#12442;&#12524;&#12540;&#12488;:&#20491;&#20154;&#29992;&#12486;&#12531;&#12501;&#12442;&#12524;&#12540;&#12488;:&#25163;&#38918;&#26360;_&#20181;&#27096;&#26360;&#12486;&#12531;&#12501;&#12442;&#12524;.dotx" TargetMode="Externa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F8CC5E-017C-9D48-A11B-BCD85AB16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 HD:Users:anzai:Library:Application Support:Microsoft:Office:ユーザー テンプレート:個人用テンプレート:手順書_仕様書テンプレ.dotx</Template>
  <TotalTime>9</TotalTime>
  <Pages>42</Pages>
  <Words>1214</Words>
  <Characters>6921</Characters>
  <Application>Microsoft Macintosh Word</Application>
  <DocSecurity>0</DocSecurity>
  <Lines>57</Lines>
  <Paragraphs>16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/>
      <vt:lpstr>事前注意事項</vt:lpstr>
    </vt:vector>
  </TitlesOfParts>
  <Company>株式会社アウトソーシングテクノロジー</Company>
  <LinksUpToDate>false</LinksUpToDate>
  <CharactersWithSpaces>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安斉 聖之</dc:creator>
  <cp:keywords/>
  <dc:description/>
  <cp:lastModifiedBy>tkyk0520ossc@gmail.com</cp:lastModifiedBy>
  <cp:revision>3</cp:revision>
  <cp:lastPrinted>2015-12-03T09:21:00Z</cp:lastPrinted>
  <dcterms:created xsi:type="dcterms:W3CDTF">2017-05-08T01:34:00Z</dcterms:created>
  <dcterms:modified xsi:type="dcterms:W3CDTF">2017-05-08T01:44:00Z</dcterms:modified>
</cp:coreProperties>
</file>